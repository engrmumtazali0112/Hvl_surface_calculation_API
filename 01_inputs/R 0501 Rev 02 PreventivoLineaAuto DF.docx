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A7C2" w14:textId="77777777" w:rsidR="00D77B1E" w:rsidRDefault="00D77B1E">
      <w:pPr>
        <w:rPr>
          <w:b/>
          <w:u w:val="single"/>
        </w:rPr>
      </w:pPr>
    </w:p>
    <w:p w14:paraId="3FA13625" w14:textId="4B19C2A9" w:rsidR="0099680B" w:rsidRDefault="00BA60E8">
      <w:pPr>
        <w:rPr>
          <w:b/>
          <w:u w:val="single"/>
        </w:rPr>
      </w:pPr>
      <w:r>
        <w:rPr>
          <w:b/>
          <w:u w:val="single"/>
        </w:rPr>
        <w:t>ATTENZIONE : VARIAZIONI LOTTO DARANNO ORIGINE A REVISIONE PREZZI</w:t>
      </w:r>
    </w:p>
    <w:p w14:paraId="26A70ED2" w14:textId="77777777" w:rsidR="0099680B" w:rsidRDefault="00BA60E8">
      <w:pPr>
        <w:rPr>
          <w:b/>
          <w:u w:val="single"/>
        </w:rPr>
      </w:pPr>
      <w:r>
        <w:rPr>
          <w:b/>
          <w:u w:val="single"/>
        </w:rPr>
        <w:t>ATTENZIONE: VALIDITA’ PREZZI SETTE GIORNI</w:t>
      </w:r>
    </w:p>
    <w:tbl>
      <w:tblPr>
        <w:tblStyle w:val="Grigliatabella"/>
        <w:tblW w:w="10632" w:type="dxa"/>
        <w:tblInd w:w="-431" w:type="dxa"/>
        <w:tblLook w:val="04A0" w:firstRow="1" w:lastRow="0" w:firstColumn="1" w:lastColumn="0" w:noHBand="0" w:noVBand="1"/>
      </w:tblPr>
      <w:tblGrid>
        <w:gridCol w:w="993"/>
        <w:gridCol w:w="4536"/>
        <w:gridCol w:w="993"/>
        <w:gridCol w:w="1134"/>
        <w:gridCol w:w="1417"/>
        <w:gridCol w:w="1559"/>
      </w:tblGrid>
      <w:tr w:rsidR="0099680B" w14:paraId="69B587D6" w14:textId="77777777">
        <w:tc>
          <w:tcPr>
            <w:tcW w:w="993" w:type="dxa"/>
          </w:tcPr>
          <w:p w14:paraId="71F05EE9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Sel</w:t>
            </w:r>
          </w:p>
        </w:tc>
        <w:tc>
          <w:tcPr>
            <w:tcW w:w="4536" w:type="dxa"/>
          </w:tcPr>
          <w:p w14:paraId="2D75FB92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Aspetti Tecnici da verificare</w:t>
            </w:r>
          </w:p>
        </w:tc>
        <w:tc>
          <w:tcPr>
            <w:tcW w:w="993" w:type="dxa"/>
          </w:tcPr>
          <w:p w14:paraId="2240CB4F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si</w:t>
            </w:r>
          </w:p>
        </w:tc>
        <w:tc>
          <w:tcPr>
            <w:tcW w:w="1134" w:type="dxa"/>
          </w:tcPr>
          <w:p w14:paraId="2AC4632D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no</w:t>
            </w:r>
          </w:p>
        </w:tc>
        <w:tc>
          <w:tcPr>
            <w:tcW w:w="1417" w:type="dxa"/>
          </w:tcPr>
          <w:p w14:paraId="4B1D8825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 Cura HVL</w:t>
            </w:r>
          </w:p>
        </w:tc>
        <w:tc>
          <w:tcPr>
            <w:tcW w:w="1559" w:type="dxa"/>
          </w:tcPr>
          <w:p w14:paraId="46FCC244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 Cura Cliente</w:t>
            </w:r>
          </w:p>
        </w:tc>
      </w:tr>
      <w:tr w:rsidR="0099680B" w14:paraId="7F9061A9" w14:textId="77777777">
        <w:tc>
          <w:tcPr>
            <w:tcW w:w="993" w:type="dxa"/>
            <w:vAlign w:val="center"/>
          </w:tcPr>
          <w:p w14:paraId="7429147A" w14:textId="27DB29F6" w:rsidR="0099680B" w:rsidRDefault="007F1404">
            <w:pPr>
              <w:spacing w:after="0" w:line="240" w:lineRule="auto"/>
              <w:jc w:val="center"/>
            </w:pPr>
            <w:sdt>
              <w:sdtPr>
                <w:id w:val="164330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</w:tcPr>
          <w:p w14:paraId="67037033" w14:textId="77777777" w:rsidR="0099680B" w:rsidRDefault="00BA60E8">
            <w:pPr>
              <w:spacing w:after="0" w:line="240" w:lineRule="auto"/>
            </w:pPr>
            <w:r>
              <w:t xml:space="preserve">Specifiche qualità </w:t>
            </w:r>
          </w:p>
        </w:tc>
        <w:tc>
          <w:tcPr>
            <w:tcW w:w="993" w:type="dxa"/>
            <w:vAlign w:val="center"/>
          </w:tcPr>
          <w:p w14:paraId="09F43351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88924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78615548" w14:textId="385FACAF" w:rsidR="0099680B" w:rsidRDefault="007F1404">
            <w:pPr>
              <w:spacing w:after="0" w:line="240" w:lineRule="auto"/>
              <w:jc w:val="center"/>
            </w:pPr>
            <w:sdt>
              <w:sdtPr>
                <w:id w:val="2291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4911A776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55847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55240E5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10032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4F8F40A8" w14:textId="77777777">
        <w:tc>
          <w:tcPr>
            <w:tcW w:w="993" w:type="dxa"/>
            <w:vAlign w:val="center"/>
          </w:tcPr>
          <w:p w14:paraId="60FF93BE" w14:textId="07E685A2" w:rsidR="0099680B" w:rsidRDefault="007F1404">
            <w:pPr>
              <w:spacing w:after="0" w:line="240" w:lineRule="auto"/>
              <w:jc w:val="center"/>
            </w:pPr>
            <w:sdt>
              <w:sdtPr>
                <w:id w:val="-1631859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47D3C9E6" w14:textId="77777777" w:rsidR="0099680B" w:rsidRDefault="00BA60E8">
            <w:pPr>
              <w:spacing w:after="0" w:line="240" w:lineRule="auto"/>
            </w:pPr>
            <w:r>
              <w:t xml:space="preserve">Specifiche imballo </w:t>
            </w:r>
          </w:p>
        </w:tc>
        <w:tc>
          <w:tcPr>
            <w:tcW w:w="993" w:type="dxa"/>
            <w:vAlign w:val="center"/>
          </w:tcPr>
          <w:p w14:paraId="22F54949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260902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370928FF" w14:textId="01B8A58B" w:rsidR="0099680B" w:rsidRDefault="007F1404">
            <w:pPr>
              <w:spacing w:after="0" w:line="240" w:lineRule="auto"/>
              <w:jc w:val="center"/>
            </w:pPr>
            <w:sdt>
              <w:sdtPr>
                <w:id w:val="154654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7576904E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738477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608B0016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21621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0E801180" w14:textId="77777777">
        <w:tc>
          <w:tcPr>
            <w:tcW w:w="993" w:type="dxa"/>
          </w:tcPr>
          <w:p w14:paraId="45B03FC1" w14:textId="16492ADE" w:rsidR="0099680B" w:rsidRDefault="007F1404">
            <w:pPr>
              <w:spacing w:after="0" w:line="240" w:lineRule="auto"/>
              <w:jc w:val="center"/>
            </w:pPr>
            <w:sdt>
              <w:sdtPr>
                <w:id w:val="1328022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158A96F9" w14:textId="77777777" w:rsidR="0099680B" w:rsidRDefault="00BA60E8">
            <w:pPr>
              <w:spacing w:after="0" w:line="240" w:lineRule="auto"/>
            </w:pPr>
            <w:r>
              <w:t xml:space="preserve">Informazioni cartiglio </w:t>
            </w:r>
          </w:p>
        </w:tc>
        <w:tc>
          <w:tcPr>
            <w:tcW w:w="993" w:type="dxa"/>
            <w:vAlign w:val="center"/>
          </w:tcPr>
          <w:p w14:paraId="00CE895B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51615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E7812B2" w14:textId="59887EF9" w:rsidR="0099680B" w:rsidRDefault="007F1404">
            <w:pPr>
              <w:spacing w:after="0" w:line="240" w:lineRule="auto"/>
              <w:jc w:val="center"/>
            </w:pPr>
            <w:sdt>
              <w:sdtPr>
                <w:id w:val="-21715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2F71F7B4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44129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2388CD8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23609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2E00431" w14:textId="77777777">
        <w:tc>
          <w:tcPr>
            <w:tcW w:w="993" w:type="dxa"/>
          </w:tcPr>
          <w:p w14:paraId="622C212E" w14:textId="29B1F0A6" w:rsidR="0099680B" w:rsidRDefault="007F1404">
            <w:pPr>
              <w:spacing w:after="0" w:line="240" w:lineRule="auto"/>
              <w:jc w:val="center"/>
            </w:pPr>
            <w:sdt>
              <w:sdtPr>
                <w:id w:val="-716978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5201DF11" w14:textId="77777777" w:rsidR="0099680B" w:rsidRDefault="00BA60E8">
            <w:pPr>
              <w:spacing w:after="0" w:line="240" w:lineRule="auto"/>
            </w:pPr>
            <w:r>
              <w:t>Problemi finitura superfici  interne e sottosquadri (sfumati)</w:t>
            </w:r>
          </w:p>
        </w:tc>
        <w:tc>
          <w:tcPr>
            <w:tcW w:w="993" w:type="dxa"/>
            <w:vAlign w:val="center"/>
          </w:tcPr>
          <w:p w14:paraId="2CD76498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207584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5E3AF7C1" w14:textId="3C46057B" w:rsidR="0099680B" w:rsidRDefault="007F1404">
            <w:pPr>
              <w:spacing w:after="0" w:line="240" w:lineRule="auto"/>
              <w:jc w:val="center"/>
            </w:pPr>
            <w:sdt>
              <w:sdtPr>
                <w:id w:val="-1852099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173F8D78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33307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7C22ECB6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069572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39DBDF6A" w14:textId="77777777">
        <w:tc>
          <w:tcPr>
            <w:tcW w:w="993" w:type="dxa"/>
          </w:tcPr>
          <w:p w14:paraId="470DB23A" w14:textId="39939E48" w:rsidR="0099680B" w:rsidRDefault="007F1404">
            <w:pPr>
              <w:spacing w:after="0" w:line="240" w:lineRule="auto"/>
              <w:jc w:val="center"/>
            </w:pPr>
            <w:sdt>
              <w:sdtPr>
                <w:id w:val="-1317252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737B4085" w14:textId="77777777" w:rsidR="0099680B" w:rsidRDefault="00BA60E8">
            <w:pPr>
              <w:spacing w:after="0" w:line="240" w:lineRule="auto"/>
            </w:pPr>
            <w:r>
              <w:t>Applicazione protezioni</w:t>
            </w:r>
          </w:p>
        </w:tc>
        <w:tc>
          <w:tcPr>
            <w:tcW w:w="993" w:type="dxa"/>
            <w:vAlign w:val="center"/>
          </w:tcPr>
          <w:p w14:paraId="5A672C45" w14:textId="642105AB" w:rsidR="0099680B" w:rsidRDefault="007F1404">
            <w:pPr>
              <w:spacing w:after="0" w:line="240" w:lineRule="auto"/>
              <w:jc w:val="center"/>
            </w:pPr>
            <w:sdt>
              <w:sdtPr>
                <w:id w:val="-99988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75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431A39F1" w14:textId="5CF212EA" w:rsidR="0099680B" w:rsidRDefault="007F1404">
            <w:pPr>
              <w:spacing w:after="0" w:line="240" w:lineRule="auto"/>
              <w:jc w:val="center"/>
            </w:pPr>
            <w:sdt>
              <w:sdtPr>
                <w:id w:val="-390738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602DBB73" w14:textId="1C00D0C0" w:rsidR="0099680B" w:rsidRDefault="007F1404">
            <w:pPr>
              <w:spacing w:after="0" w:line="240" w:lineRule="auto"/>
              <w:jc w:val="center"/>
            </w:pPr>
            <w:sdt>
              <w:sdtPr>
                <w:id w:val="-43999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75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557D1001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66278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1A66D0F" w14:textId="77777777">
        <w:tc>
          <w:tcPr>
            <w:tcW w:w="993" w:type="dxa"/>
          </w:tcPr>
          <w:p w14:paraId="4316B24F" w14:textId="06D33576" w:rsidR="0099680B" w:rsidRDefault="007F1404">
            <w:pPr>
              <w:spacing w:after="0" w:line="240" w:lineRule="auto"/>
              <w:jc w:val="center"/>
            </w:pPr>
            <w:sdt>
              <w:sdtPr>
                <w:id w:val="-569509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58C36181" w14:textId="77777777" w:rsidR="0099680B" w:rsidRDefault="00BA60E8">
            <w:pPr>
              <w:spacing w:after="0" w:line="240" w:lineRule="auto"/>
            </w:pPr>
            <w:r>
              <w:t xml:space="preserve">Rimozione protezioni </w:t>
            </w:r>
          </w:p>
        </w:tc>
        <w:tc>
          <w:tcPr>
            <w:tcW w:w="993" w:type="dxa"/>
            <w:vAlign w:val="center"/>
          </w:tcPr>
          <w:p w14:paraId="5A8085C7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43875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F98FD0F" w14:textId="4B40C8AD" w:rsidR="0099680B" w:rsidRDefault="007F1404">
            <w:pPr>
              <w:spacing w:after="0" w:line="240" w:lineRule="auto"/>
              <w:jc w:val="center"/>
            </w:pPr>
            <w:sdt>
              <w:sdtPr>
                <w:id w:val="140279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7B30F326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197555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1FECFCAE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148492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DA70AC6" w14:textId="77777777">
        <w:tc>
          <w:tcPr>
            <w:tcW w:w="993" w:type="dxa"/>
          </w:tcPr>
          <w:p w14:paraId="48B2CE16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38063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0E990294" w14:textId="77777777" w:rsidR="0099680B" w:rsidRDefault="00BA60E8">
            <w:pPr>
              <w:spacing w:after="0" w:line="240" w:lineRule="auto"/>
            </w:pPr>
            <w:r>
              <w:t>Modifiche punti di aggancio</w:t>
            </w:r>
          </w:p>
        </w:tc>
        <w:tc>
          <w:tcPr>
            <w:tcW w:w="993" w:type="dxa"/>
            <w:vAlign w:val="center"/>
          </w:tcPr>
          <w:p w14:paraId="1F04A06A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167167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F8AC246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24079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594BC102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6777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A3851CD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1336116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7E316B1B" w14:textId="77777777">
        <w:tc>
          <w:tcPr>
            <w:tcW w:w="993" w:type="dxa"/>
          </w:tcPr>
          <w:p w14:paraId="3C553DF3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24083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D365C09" w14:textId="77777777" w:rsidR="0099680B" w:rsidRDefault="00BA60E8">
            <w:pPr>
              <w:spacing w:after="0" w:line="240" w:lineRule="auto"/>
            </w:pPr>
            <w:r>
              <w:t>Lavorazioni esterne previste ( vedi offerta )</w:t>
            </w:r>
          </w:p>
        </w:tc>
        <w:tc>
          <w:tcPr>
            <w:tcW w:w="993" w:type="dxa"/>
            <w:vAlign w:val="center"/>
          </w:tcPr>
          <w:p w14:paraId="1975870F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1970318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4CCB105B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59363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253F5EF5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-5732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0B2AA610" w14:textId="77777777" w:rsidR="0099680B" w:rsidRDefault="007F1404">
            <w:pPr>
              <w:spacing w:after="0" w:line="240" w:lineRule="auto"/>
              <w:jc w:val="center"/>
            </w:pPr>
            <w:sdt>
              <w:sdtPr>
                <w:id w:val="203506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48E6ECF5" w14:textId="77777777" w:rsidR="0099680B" w:rsidRDefault="0099680B"/>
    <w:sectPr w:rsidR="009968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D803A" w14:textId="77777777" w:rsidR="002968B2" w:rsidRDefault="002968B2">
      <w:pPr>
        <w:spacing w:line="240" w:lineRule="auto"/>
      </w:pPr>
      <w:r>
        <w:separator/>
      </w:r>
    </w:p>
  </w:endnote>
  <w:endnote w:type="continuationSeparator" w:id="0">
    <w:p w14:paraId="7D98BFBC" w14:textId="77777777" w:rsidR="002968B2" w:rsidRDefault="002968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A287" w14:textId="77777777" w:rsidR="0099680B" w:rsidRDefault="009968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70" w:type="pct"/>
      <w:tblInd w:w="-6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30"/>
      <w:gridCol w:w="1909"/>
      <w:gridCol w:w="146"/>
      <w:gridCol w:w="2856"/>
      <w:gridCol w:w="146"/>
      <w:gridCol w:w="146"/>
      <w:gridCol w:w="2398"/>
      <w:gridCol w:w="146"/>
    </w:tblGrid>
    <w:tr w:rsidR="0099680B" w14:paraId="6CD2710A" w14:textId="77777777">
      <w:trPr>
        <w:trHeight w:val="315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4510384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2"/>
              <w:szCs w:val="12"/>
            </w:rPr>
          </w:pPr>
          <w:r>
            <w:rPr>
              <w:rFonts w:ascii="Arial" w:eastAsia="Times New Roman" w:hAnsi="Arial" w:cs="Arial"/>
              <w:b/>
              <w:bCs/>
              <w:sz w:val="12"/>
              <w:szCs w:val="12"/>
            </w:rPr>
            <w:t xml:space="preserve">Condizioni generali : </w:t>
          </w:r>
          <w:r>
            <w:rPr>
              <w:rFonts w:ascii="Arial" w:eastAsia="Times New Roman" w:hAnsi="Arial" w:cs="Arial"/>
              <w:b/>
              <w:bCs/>
              <w:sz w:val="16"/>
              <w:szCs w:val="16"/>
            </w:rPr>
            <w:t>Offerta da confermare dopo campionatura</w:t>
          </w:r>
        </w:p>
      </w:tc>
      <w:tc>
        <w:tcPr>
          <w:tcW w:w="71" w:type="pct"/>
          <w:tcBorders>
            <w:top w:val="nil"/>
            <w:left w:val="nil"/>
            <w:bottom w:val="nil"/>
            <w:right w:val="single" w:sz="8" w:space="0" w:color="000000"/>
          </w:tcBorders>
          <w:noWrap/>
          <w:vAlign w:val="bottom"/>
        </w:tcPr>
        <w:p w14:paraId="4300D377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5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noWrap/>
          <w:vAlign w:val="bottom"/>
        </w:tcPr>
        <w:p w14:paraId="11BD6762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b/>
              <w:color w:val="000000"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color w:val="000000"/>
              <w:sz w:val="18"/>
              <w:szCs w:val="18"/>
            </w:rPr>
            <w:t>Data Consegna Richiesta : Da definire</w:t>
          </w:r>
        </w:p>
      </w:tc>
      <w:tc>
        <w:tcPr>
          <w:tcW w:w="225" w:type="pct"/>
          <w:tcBorders>
            <w:top w:val="nil"/>
            <w:left w:val="single" w:sz="8" w:space="0" w:color="000000"/>
            <w:bottom w:val="nil"/>
            <w:right w:val="nil"/>
          </w:tcBorders>
          <w:noWrap/>
          <w:vAlign w:val="bottom"/>
        </w:tcPr>
        <w:p w14:paraId="2A33C457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29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EFFF7C1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1193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CD058CA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58"/>
          </w:tblGrid>
          <w:tr w:rsidR="0099680B" w14:paraId="3B5C3B0F" w14:textId="77777777">
            <w:trPr>
              <w:trHeight w:val="315"/>
              <w:tblCellSpacing w:w="0" w:type="dxa"/>
            </w:trPr>
            <w:tc>
              <w:tcPr>
                <w:tcW w:w="232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  <w:p w14:paraId="3FEB27A2" w14:textId="77777777" w:rsidR="0099680B" w:rsidRDefault="0099680B">
                <w:pPr>
                  <w:spacing w:after="0" w:line="240" w:lineRule="auto"/>
                  <w:rPr>
                    <w:rFonts w:ascii="Calibri" w:eastAsia="Times New Roman" w:hAnsi="Calibri" w:cs="Times New Roman"/>
                    <w:color w:val="000000"/>
                    <w:sz w:val="12"/>
                    <w:szCs w:val="12"/>
                  </w:rPr>
                </w:pPr>
              </w:p>
            </w:tc>
          </w:tr>
        </w:tbl>
        <w:p w14:paraId="5C5273AE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22CD41E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42B792A7" w14:textId="77777777">
      <w:trPr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478D48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color w:val="000000"/>
              <w:sz w:val="12"/>
              <w:szCs w:val="12"/>
            </w:rPr>
          </w:pPr>
          <w:r>
            <w:rPr>
              <w:rFonts w:ascii="Arial" w:eastAsia="Times New Roman" w:hAnsi="Arial" w:cs="Arial"/>
              <w:color w:val="000000"/>
              <w:sz w:val="12"/>
              <w:szCs w:val="12"/>
            </w:rPr>
            <w:t>iva : esclusa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403FEB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84F7A1D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502" w:type="pct"/>
          <w:tcBorders>
            <w:top w:val="single" w:sz="8" w:space="0" w:color="000000"/>
            <w:left w:val="nil"/>
            <w:bottom w:val="nil"/>
            <w:right w:val="nil"/>
          </w:tcBorders>
          <w:noWrap/>
          <w:vAlign w:val="bottom"/>
        </w:tcPr>
        <w:p w14:paraId="3C0C76E3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Casalmaggiore il 23/07/2022</w:t>
          </w:r>
        </w:p>
      </w:tc>
      <w:tc>
        <w:tcPr>
          <w:tcW w:w="52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39BFD3" w14:textId="77777777" w:rsidR="0099680B" w:rsidRDefault="0099680B">
          <w:pPr>
            <w:spacing w:after="0" w:line="240" w:lineRule="auto"/>
            <w:jc w:val="center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1193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380E7EE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  <w:r>
            <w:rPr>
              <w:rFonts w:ascii="Calibri" w:eastAsia="Times New Roman" w:hAnsi="Calibri" w:cs="Times New Roman"/>
              <w:color w:val="000000"/>
              <w:sz w:val="12"/>
              <w:szCs w:val="12"/>
            </w:rPr>
            <w:t>Daniele Ferretti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34E6CFB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1068320E" w14:textId="77777777">
      <w:trPr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781F6B9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Imballo : Compreso su bancali o contenitori di fornitura del cliente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E2D9D1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2217" w:type="pct"/>
          <w:gridSpan w:val="4"/>
          <w:tcBorders>
            <w:top w:val="nil"/>
            <w:left w:val="nil"/>
            <w:right w:val="nil"/>
          </w:tcBorders>
          <w:noWrap/>
          <w:vAlign w:val="bottom"/>
        </w:tcPr>
        <w:p w14:paraId="6CCB131F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  <w:r>
            <w:rPr>
              <w:rFonts w:ascii="Calibri" w:eastAsia="Times New Roman" w:hAnsi="Calibri" w:cs="Times New Roman"/>
              <w:color w:val="000000"/>
              <w:sz w:val="12"/>
              <w:szCs w:val="12"/>
            </w:rPr>
            <w:t>daniele.ferretti@hvlcolor.it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A97131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403DF2BD" w14:textId="77777777">
      <w:trPr>
        <w:gridAfter w:val="6"/>
        <w:wAfter w:w="2358" w:type="pct"/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85500FB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Trasporto : escluso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0135202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503A7A8D" w14:textId="77777777">
      <w:trPr>
        <w:gridAfter w:val="6"/>
        <w:wAfter w:w="2358" w:type="pct"/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3961899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Colori : come da campione approvato</w:t>
          </w:r>
        </w:p>
      </w:tc>
    </w:tr>
    <w:tr w:rsidR="0099680B" w14:paraId="3E041AE3" w14:textId="77777777">
      <w:trPr>
        <w:gridAfter w:val="5"/>
        <w:wAfter w:w="2288" w:type="pct"/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E7C4C4F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 xml:space="preserve">Pagamento:  </w:t>
          </w:r>
          <w:r>
            <w:rPr>
              <w:rFonts w:ascii="Arial" w:eastAsia="Times New Roman" w:hAnsi="Arial" w:cs="Arial"/>
              <w:b/>
              <w:i/>
              <w:sz w:val="12"/>
              <w:szCs w:val="12"/>
            </w:rPr>
            <w:t>Da Concordare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18871C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A81BB8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6F140D43" w14:textId="77777777">
      <w:trPr>
        <w:gridAfter w:val="5"/>
        <w:wAfter w:w="2288" w:type="pct"/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E883F12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Minimo fatturabile : euro 250,00 + iva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BE86FC2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33B1388D" w14:textId="77777777">
      <w:trPr>
        <w:gridAfter w:val="5"/>
        <w:wAfter w:w="2288" w:type="pct"/>
        <w:trHeight w:val="33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4DAE7C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2"/>
              <w:szCs w:val="12"/>
            </w:rPr>
          </w:pPr>
          <w:r>
            <w:rPr>
              <w:rFonts w:ascii="Arial" w:eastAsia="Times New Roman" w:hAnsi="Arial" w:cs="Arial"/>
              <w:b/>
              <w:bCs/>
              <w:sz w:val="12"/>
              <w:szCs w:val="12"/>
            </w:rPr>
            <w:t>LOTTI : non frazionabili rispetto a quelli indicati a preventivo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22BC1A9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</w:tbl>
  <w:p w14:paraId="30D34FFE" w14:textId="77777777" w:rsidR="0099680B" w:rsidRDefault="00BA60E8">
    <w:pPr>
      <w:pStyle w:val="Pidipagina"/>
      <w:ind w:left="-567"/>
      <w:jc w:val="both"/>
      <w:rPr>
        <w:b/>
        <w:sz w:val="16"/>
        <w:szCs w:val="16"/>
        <w:u w:val="single"/>
      </w:rPr>
    </w:pPr>
    <w:r>
      <w:rPr>
        <w:b/>
        <w:sz w:val="16"/>
        <w:szCs w:val="16"/>
        <w:u w:val="single"/>
      </w:rPr>
      <w:t>ATTENZIONE: RIMANENZE DI TINTE SPECIALI SU RICHIESTA SPECIFICA VERRANNO FATTURATE ENTRO 3 MESI DALL'ULTIMA FORNITURA .</w:t>
    </w:r>
  </w:p>
  <w:p w14:paraId="35B083CA" w14:textId="77777777" w:rsidR="0099680B" w:rsidRDefault="00BA60E8">
    <w:pPr>
      <w:pStyle w:val="Pidipagina"/>
      <w:ind w:left="-567"/>
      <w:jc w:val="both"/>
      <w:rPr>
        <w:b/>
        <w:sz w:val="16"/>
        <w:szCs w:val="16"/>
        <w:u w:val="single"/>
      </w:rPr>
    </w:pPr>
    <w:r>
      <w:rPr>
        <w:b/>
        <w:sz w:val="16"/>
        <w:szCs w:val="16"/>
        <w:u w:val="single"/>
      </w:rPr>
      <w:t xml:space="preserve">I prezzi in offerta   potranno subire variazioni in funzione del costo del materiale ( vernici ed imballi ) al momento dell'ordine.Validità offerta : 7 gg </w:t>
    </w:r>
  </w:p>
  <w:p w14:paraId="1748378C" w14:textId="77777777" w:rsidR="00790A17" w:rsidRDefault="00BA60E8" w:rsidP="00790A17">
    <w:pPr>
      <w:pStyle w:val="Pidipagina"/>
      <w:ind w:left="-567"/>
      <w:rPr>
        <w:sz w:val="16"/>
      </w:rPr>
    </w:pPr>
    <w:r>
      <w:rPr>
        <w:noProof/>
      </w:rPr>
      <w:drawing>
        <wp:inline distT="0" distB="0" distL="0" distR="0" wp14:anchorId="756F4B25" wp14:editId="49A2BEA8">
          <wp:extent cx="6120130" cy="256540"/>
          <wp:effectExtent l="0" t="0" r="0" b="0"/>
          <wp:docPr id="2003930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93033" name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256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 w:rsidR="00790A17" w:rsidRPr="00790A17">
      <w:rPr>
        <w:sz w:val="16"/>
      </w:rPr>
      <w:t xml:space="preserve"> </w:t>
    </w:r>
  </w:p>
  <w:p w14:paraId="7C46D036" w14:textId="46C1E3AD" w:rsidR="00790A17" w:rsidRDefault="00790A17" w:rsidP="00790A17">
    <w:pPr>
      <w:pStyle w:val="Pidipagina"/>
      <w:ind w:left="-567"/>
    </w:pPr>
    <w:r w:rsidRPr="00097450">
      <w:rPr>
        <w:sz w:val="16"/>
      </w:rPr>
      <w:t>R. 05.01</w:t>
    </w:r>
    <w:r>
      <w:rPr>
        <w:sz w:val="16"/>
      </w:rPr>
      <w:t xml:space="preserve"> </w:t>
    </w:r>
    <w:r w:rsidRPr="00097450">
      <w:rPr>
        <w:sz w:val="16"/>
      </w:rPr>
      <w:t>Rev. 02</w:t>
    </w:r>
    <w:r>
      <w:rPr>
        <w:sz w:val="16"/>
      </w:rPr>
      <w:t xml:space="preserve"> d</w:t>
    </w:r>
    <w:r w:rsidRPr="00097450">
      <w:rPr>
        <w:sz w:val="16"/>
      </w:rPr>
      <w:t>e</w:t>
    </w:r>
    <w:r>
      <w:rPr>
        <w:sz w:val="16"/>
      </w:rPr>
      <w:t xml:space="preserve">l </w:t>
    </w:r>
    <w:r w:rsidRPr="00097450">
      <w:rPr>
        <w:sz w:val="16"/>
      </w:rPr>
      <w:t>19/06/18</w:t>
    </w:r>
  </w:p>
  <w:p w14:paraId="4FBC9EEB" w14:textId="43AE94A3" w:rsidR="0099680B" w:rsidRDefault="0099680B">
    <w:pPr>
      <w:pStyle w:val="Pidipagina"/>
      <w:ind w:left="-56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5E79" w14:textId="77777777" w:rsidR="0099680B" w:rsidRDefault="009968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526F" w14:textId="77777777" w:rsidR="002968B2" w:rsidRDefault="002968B2">
      <w:pPr>
        <w:spacing w:after="0"/>
      </w:pPr>
      <w:r>
        <w:separator/>
      </w:r>
    </w:p>
  </w:footnote>
  <w:footnote w:type="continuationSeparator" w:id="0">
    <w:p w14:paraId="2785900C" w14:textId="77777777" w:rsidR="002968B2" w:rsidRDefault="002968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5EC7" w14:textId="77777777" w:rsidR="0099680B" w:rsidRDefault="0099680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BE4C" w14:textId="0DA62C97" w:rsidR="0099680B" w:rsidRPr="00790A17" w:rsidRDefault="00790A17" w:rsidP="00790A17">
    <w:pPr>
      <w:pStyle w:val="Intestazione"/>
    </w:pPr>
    <w:r w:rsidRPr="00C40ABB">
      <w:rPr>
        <w:noProof/>
      </w:rPr>
      <w:drawing>
        <wp:inline distT="0" distB="0" distL="0" distR="0" wp14:anchorId="3B094CBC" wp14:editId="4CE07995">
          <wp:extent cx="6120130" cy="786765"/>
          <wp:effectExtent l="0" t="0" r="0" b="0"/>
          <wp:docPr id="60648945" name="Immagine 1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8945" name="Immagine 1" descr="Immagine che contiene testo, Carattere, schermata, logo&#10;&#10;Il contenuto generato dall'IA potrebbe non essere corret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786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10A1" w14:textId="77777777" w:rsidR="0099680B" w:rsidRDefault="0099680B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EF"/>
    <w:rsid w:val="000068EE"/>
    <w:rsid w:val="0001116C"/>
    <w:rsid w:val="00012AA8"/>
    <w:rsid w:val="00097450"/>
    <w:rsid w:val="000C5D4C"/>
    <w:rsid w:val="000D24D8"/>
    <w:rsid w:val="00132F07"/>
    <w:rsid w:val="0015513C"/>
    <w:rsid w:val="00161A77"/>
    <w:rsid w:val="00166BB0"/>
    <w:rsid w:val="00170DC1"/>
    <w:rsid w:val="00174B0A"/>
    <w:rsid w:val="0019123B"/>
    <w:rsid w:val="001A47F3"/>
    <w:rsid w:val="001D16BA"/>
    <w:rsid w:val="001D2903"/>
    <w:rsid w:val="001F0B56"/>
    <w:rsid w:val="00211546"/>
    <w:rsid w:val="0022213D"/>
    <w:rsid w:val="00225BFF"/>
    <w:rsid w:val="002328F9"/>
    <w:rsid w:val="002403DA"/>
    <w:rsid w:val="002473CA"/>
    <w:rsid w:val="00250A28"/>
    <w:rsid w:val="002968B2"/>
    <w:rsid w:val="0030358A"/>
    <w:rsid w:val="00387617"/>
    <w:rsid w:val="003B7B6D"/>
    <w:rsid w:val="003C4B6C"/>
    <w:rsid w:val="003D0FBD"/>
    <w:rsid w:val="003F5C3E"/>
    <w:rsid w:val="00403B68"/>
    <w:rsid w:val="00420DA7"/>
    <w:rsid w:val="00437DA8"/>
    <w:rsid w:val="00442F60"/>
    <w:rsid w:val="00472BC1"/>
    <w:rsid w:val="00480524"/>
    <w:rsid w:val="00482EAA"/>
    <w:rsid w:val="004B2354"/>
    <w:rsid w:val="004F5907"/>
    <w:rsid w:val="00503EFB"/>
    <w:rsid w:val="00523C05"/>
    <w:rsid w:val="005504F4"/>
    <w:rsid w:val="00575CEB"/>
    <w:rsid w:val="005F68CB"/>
    <w:rsid w:val="00666412"/>
    <w:rsid w:val="00667BEF"/>
    <w:rsid w:val="00682235"/>
    <w:rsid w:val="00682546"/>
    <w:rsid w:val="006B1250"/>
    <w:rsid w:val="006B4CBE"/>
    <w:rsid w:val="006C42F5"/>
    <w:rsid w:val="006C66A2"/>
    <w:rsid w:val="00716D55"/>
    <w:rsid w:val="007411D9"/>
    <w:rsid w:val="0077509E"/>
    <w:rsid w:val="00783765"/>
    <w:rsid w:val="007841AE"/>
    <w:rsid w:val="00790A17"/>
    <w:rsid w:val="007C178A"/>
    <w:rsid w:val="007E2854"/>
    <w:rsid w:val="007F1404"/>
    <w:rsid w:val="00843D36"/>
    <w:rsid w:val="00851085"/>
    <w:rsid w:val="00851430"/>
    <w:rsid w:val="008A14BF"/>
    <w:rsid w:val="009004AC"/>
    <w:rsid w:val="00914D39"/>
    <w:rsid w:val="00926A5C"/>
    <w:rsid w:val="00937D24"/>
    <w:rsid w:val="00956F2D"/>
    <w:rsid w:val="009704E0"/>
    <w:rsid w:val="00973B12"/>
    <w:rsid w:val="00990D0E"/>
    <w:rsid w:val="0099680B"/>
    <w:rsid w:val="009D585F"/>
    <w:rsid w:val="009F49EC"/>
    <w:rsid w:val="009F69FC"/>
    <w:rsid w:val="00A125C1"/>
    <w:rsid w:val="00A20D6B"/>
    <w:rsid w:val="00A314FA"/>
    <w:rsid w:val="00A46401"/>
    <w:rsid w:val="00A467EA"/>
    <w:rsid w:val="00A565FE"/>
    <w:rsid w:val="00AB1084"/>
    <w:rsid w:val="00AC31FD"/>
    <w:rsid w:val="00AF21DA"/>
    <w:rsid w:val="00AF453B"/>
    <w:rsid w:val="00AF5871"/>
    <w:rsid w:val="00B319A2"/>
    <w:rsid w:val="00B62E29"/>
    <w:rsid w:val="00B74097"/>
    <w:rsid w:val="00BA29BC"/>
    <w:rsid w:val="00BA60E8"/>
    <w:rsid w:val="00BC03D4"/>
    <w:rsid w:val="00BD4DD9"/>
    <w:rsid w:val="00BE582F"/>
    <w:rsid w:val="00BF2364"/>
    <w:rsid w:val="00BF40BA"/>
    <w:rsid w:val="00C20EAF"/>
    <w:rsid w:val="00C23A0D"/>
    <w:rsid w:val="00C27A8E"/>
    <w:rsid w:val="00C427C7"/>
    <w:rsid w:val="00C56490"/>
    <w:rsid w:val="00CA707B"/>
    <w:rsid w:val="00CB754B"/>
    <w:rsid w:val="00CC3957"/>
    <w:rsid w:val="00CF703F"/>
    <w:rsid w:val="00D20069"/>
    <w:rsid w:val="00D20F96"/>
    <w:rsid w:val="00D26CEB"/>
    <w:rsid w:val="00D26F39"/>
    <w:rsid w:val="00D77B1E"/>
    <w:rsid w:val="00DB5503"/>
    <w:rsid w:val="00DD09B7"/>
    <w:rsid w:val="00DF04A9"/>
    <w:rsid w:val="00E37038"/>
    <w:rsid w:val="00E66F57"/>
    <w:rsid w:val="00E82C9E"/>
    <w:rsid w:val="00EA61CD"/>
    <w:rsid w:val="00EB0A42"/>
    <w:rsid w:val="00EC580D"/>
    <w:rsid w:val="00F12519"/>
    <w:rsid w:val="00F579E0"/>
    <w:rsid w:val="00F57A65"/>
    <w:rsid w:val="00F6503A"/>
    <w:rsid w:val="00F764CA"/>
    <w:rsid w:val="00FA2407"/>
    <w:rsid w:val="00FA7C9C"/>
    <w:rsid w:val="00FB4DC4"/>
    <w:rsid w:val="00FD5895"/>
    <w:rsid w:val="00FE7571"/>
    <w:rsid w:val="5907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D2ACA"/>
  <w15:docId w15:val="{12DF357D-1427-4C93-BF16-1B05EB31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io.olivieri\Documents\carta%20intestata%20hvl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9CD72-882C-4E5C-9DEB-1FDC1B37A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intestata hvl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>windows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OLIVIERI Antonio</dc:creator>
  <cp:lastModifiedBy>FERRETTI Daniele</cp:lastModifiedBy>
  <cp:revision>55</cp:revision>
  <cp:lastPrinted>2024-11-05T15:20:00Z</cp:lastPrinted>
  <dcterms:created xsi:type="dcterms:W3CDTF">2020-04-02T09:43:00Z</dcterms:created>
  <dcterms:modified xsi:type="dcterms:W3CDTF">2025-09-03T08:37:00Z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F257139524EA492E9ABD5728BD67BF91_12</vt:lpwstr>
  </property>
</Properties>
</file>