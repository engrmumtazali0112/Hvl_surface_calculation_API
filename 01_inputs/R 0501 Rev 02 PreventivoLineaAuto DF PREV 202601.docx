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57"/>
        <w:gridCol w:w="4119"/>
        <w:gridCol w:w="726"/>
        <w:gridCol w:w="1278"/>
        <w:gridCol w:w="1558"/>
      </w:tblGrid>
      <w:tr w:rsidR="007F708E" w:rsidRPr="007F708E" w14:paraId="284FD3D5" w14:textId="77777777" w:rsidTr="007F708E">
        <w:trPr>
          <w:trHeight w:val="288"/>
        </w:trPr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F50C5" w14:textId="77777777" w:rsidR="007F708E" w:rsidRPr="007F708E" w:rsidRDefault="007F708E" w:rsidP="007F70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F708E">
              <w:rPr>
                <w:rFonts w:ascii="Calibri" w:eastAsia="Times New Roman" w:hAnsi="Calibri" w:cs="Calibri"/>
                <w:color w:val="000000"/>
              </w:rPr>
              <w:t>Spett.le</w:t>
            </w:r>
          </w:p>
        </w:tc>
        <w:tc>
          <w:tcPr>
            <w:tcW w:w="41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A4EF7" w14:textId="77777777" w:rsidR="007F708E" w:rsidRPr="007F708E" w:rsidRDefault="007F708E" w:rsidP="007F70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41273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4B2DF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F00D5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F708E" w:rsidRPr="007F708E" w14:paraId="42C128D5" w14:textId="77777777" w:rsidTr="007F708E">
        <w:trPr>
          <w:trHeight w:val="288"/>
        </w:trPr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E4DCD" w14:textId="77777777" w:rsidR="007F708E" w:rsidRPr="007F708E" w:rsidRDefault="007F708E" w:rsidP="007F708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7F708E">
              <w:rPr>
                <w:rFonts w:ascii="Calibri" w:eastAsia="Times New Roman" w:hAnsi="Calibri" w:cs="Calibri"/>
                <w:sz w:val="20"/>
                <w:szCs w:val="20"/>
              </w:rPr>
              <w:t>VERONA LAMIERE SPA</w:t>
            </w:r>
          </w:p>
        </w:tc>
        <w:tc>
          <w:tcPr>
            <w:tcW w:w="41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B6686" w14:textId="77777777" w:rsidR="007F708E" w:rsidRPr="007F708E" w:rsidRDefault="007F708E" w:rsidP="007F708E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8ED3C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1E65F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FA09B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F708E" w:rsidRPr="007F708E" w14:paraId="5FD71286" w14:textId="77777777" w:rsidTr="007F708E">
        <w:trPr>
          <w:trHeight w:val="288"/>
        </w:trPr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85B02" w14:textId="77777777" w:rsidR="007F708E" w:rsidRPr="007F708E" w:rsidRDefault="007F708E" w:rsidP="007F70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F708E">
              <w:rPr>
                <w:rFonts w:ascii="Calibri" w:eastAsia="Times New Roman" w:hAnsi="Calibri" w:cs="Calibri"/>
                <w:color w:val="000000"/>
              </w:rPr>
              <w:t>C.A. SIG. CAROLI</w:t>
            </w:r>
          </w:p>
        </w:tc>
        <w:tc>
          <w:tcPr>
            <w:tcW w:w="41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81737" w14:textId="77777777" w:rsidR="007F708E" w:rsidRPr="007F708E" w:rsidRDefault="007F708E" w:rsidP="007F70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FFA1B9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C2315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A8D2E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F708E" w:rsidRPr="007F708E" w14:paraId="06C93F88" w14:textId="77777777" w:rsidTr="007F708E">
        <w:trPr>
          <w:trHeight w:val="288"/>
        </w:trPr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E7F69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ACC17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46C3D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950DB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F9C3A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F708E" w:rsidRPr="007F708E" w14:paraId="4F7606C3" w14:textId="77777777" w:rsidTr="007F708E">
        <w:trPr>
          <w:trHeight w:val="288"/>
        </w:trPr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6EB71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3403E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45D78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2A15B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4F4F3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F708E" w:rsidRPr="007F708E" w14:paraId="654A727E" w14:textId="77777777" w:rsidTr="007F708E">
        <w:trPr>
          <w:trHeight w:val="288"/>
        </w:trPr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E43AC" w14:textId="77777777" w:rsidR="007F708E" w:rsidRPr="007F708E" w:rsidRDefault="007F708E" w:rsidP="007F70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F708E">
              <w:rPr>
                <w:rFonts w:ascii="Calibri" w:eastAsia="Times New Roman" w:hAnsi="Calibri" w:cs="Calibri"/>
                <w:color w:val="000000"/>
              </w:rPr>
              <w:t>Data</w:t>
            </w:r>
          </w:p>
        </w:tc>
        <w:tc>
          <w:tcPr>
            <w:tcW w:w="41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71FB6" w14:textId="26A09688" w:rsidR="007F708E" w:rsidRPr="007F708E" w:rsidRDefault="007F708E" w:rsidP="007F70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F708E">
              <w:rPr>
                <w:rFonts w:ascii="Calibri" w:eastAsia="Times New Roman" w:hAnsi="Calibri" w:cs="Calibri"/>
                <w:color w:val="000000"/>
              </w:rPr>
              <w:t>07/01/202</w:t>
            </w:r>
            <w:r w:rsidR="00CA131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85744" w14:textId="77777777" w:rsidR="007F708E" w:rsidRPr="007F708E" w:rsidRDefault="007F708E" w:rsidP="007F70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8B6D9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B9971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F708E" w:rsidRPr="007F708E" w14:paraId="3B4F1890" w14:textId="77777777" w:rsidTr="007F708E">
        <w:trPr>
          <w:trHeight w:val="288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74215" w14:textId="77777777" w:rsidR="007F708E" w:rsidRPr="007F708E" w:rsidRDefault="007F708E" w:rsidP="007F70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F708E">
              <w:rPr>
                <w:rFonts w:ascii="Calibri" w:eastAsia="Times New Roman" w:hAnsi="Calibri" w:cs="Calibri"/>
                <w:color w:val="000000"/>
              </w:rPr>
              <w:t>Ringraziandovi per averci interpellato di seguito Vi inviamo nostro preventivo per le lavorazioni  dei seguenti articoli:</w:t>
            </w:r>
          </w:p>
        </w:tc>
      </w:tr>
      <w:tr w:rsidR="007F708E" w:rsidRPr="007F708E" w14:paraId="624954C4" w14:textId="77777777" w:rsidTr="007F708E">
        <w:trPr>
          <w:trHeight w:val="288"/>
        </w:trPr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E2CBE" w14:textId="77777777" w:rsidR="007F708E" w:rsidRPr="007F708E" w:rsidRDefault="007F708E" w:rsidP="007F70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1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76C75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8B2E0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30448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80DE1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F708E" w:rsidRPr="007F708E" w14:paraId="637DA5B4" w14:textId="77777777" w:rsidTr="007F708E">
        <w:trPr>
          <w:trHeight w:val="288"/>
        </w:trPr>
        <w:tc>
          <w:tcPr>
            <w:tcW w:w="1957" w:type="dxa"/>
            <w:tcBorders>
              <w:top w:val="single" w:sz="4" w:space="0" w:color="ABABAB"/>
              <w:left w:val="single" w:sz="4" w:space="0" w:color="ABABAB"/>
              <w:bottom w:val="single" w:sz="4" w:space="0" w:color="ABABAB"/>
              <w:right w:val="single" w:sz="4" w:space="0" w:color="ABABAB"/>
            </w:tcBorders>
            <w:noWrap/>
            <w:vAlign w:val="bottom"/>
            <w:hideMark/>
          </w:tcPr>
          <w:p w14:paraId="3245CFDA" w14:textId="77777777" w:rsidR="007F708E" w:rsidRPr="007F708E" w:rsidRDefault="007F708E" w:rsidP="007F70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7F708E">
              <w:rPr>
                <w:rFonts w:ascii="Calibri" w:eastAsia="Times New Roman" w:hAnsi="Calibri" w:cs="Calibri"/>
                <w:color w:val="000000"/>
              </w:rPr>
              <w:t>Nprev</w:t>
            </w:r>
            <w:proofErr w:type="spellEnd"/>
          </w:p>
        </w:tc>
        <w:tc>
          <w:tcPr>
            <w:tcW w:w="4119" w:type="dxa"/>
            <w:tcBorders>
              <w:top w:val="single" w:sz="4" w:space="0" w:color="ABABAB"/>
              <w:left w:val="nil"/>
              <w:bottom w:val="single" w:sz="4" w:space="0" w:color="ABABAB"/>
              <w:right w:val="single" w:sz="4" w:space="0" w:color="ABABAB"/>
            </w:tcBorders>
            <w:noWrap/>
            <w:vAlign w:val="bottom"/>
            <w:hideMark/>
          </w:tcPr>
          <w:p w14:paraId="3B43A035" w14:textId="77777777" w:rsidR="007F708E" w:rsidRPr="007F708E" w:rsidRDefault="007F708E" w:rsidP="007F70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F708E">
              <w:rPr>
                <w:rFonts w:ascii="Calibri" w:eastAsia="Times New Roman" w:hAnsi="Calibri" w:cs="Calibri"/>
                <w:color w:val="000000"/>
              </w:rPr>
              <w:t>202601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5EC12" w14:textId="77777777" w:rsidR="007F708E" w:rsidRPr="007F708E" w:rsidRDefault="007F708E" w:rsidP="007F70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E27B5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63B4B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F708E" w:rsidRPr="007F708E" w14:paraId="75A9C192" w14:textId="77777777" w:rsidTr="007F708E">
        <w:trPr>
          <w:trHeight w:val="288"/>
        </w:trPr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AD516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DA001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03F99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4A660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F89E4" w14:textId="77777777" w:rsidR="007F708E" w:rsidRPr="007F708E" w:rsidRDefault="007F708E" w:rsidP="007F70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F708E" w:rsidRPr="007F708E" w14:paraId="479A4800" w14:textId="77777777" w:rsidTr="007F708E">
        <w:trPr>
          <w:trHeight w:val="288"/>
        </w:trPr>
        <w:tc>
          <w:tcPr>
            <w:tcW w:w="1957" w:type="dxa"/>
            <w:tcBorders>
              <w:top w:val="single" w:sz="4" w:space="0" w:color="ABABAB"/>
              <w:left w:val="single" w:sz="4" w:space="0" w:color="ABABAB"/>
              <w:bottom w:val="nil"/>
              <w:right w:val="nil"/>
            </w:tcBorders>
            <w:noWrap/>
            <w:vAlign w:val="bottom"/>
            <w:hideMark/>
          </w:tcPr>
          <w:p w14:paraId="0C7404C3" w14:textId="77777777" w:rsidR="007F708E" w:rsidRPr="007F708E" w:rsidRDefault="007F708E" w:rsidP="007F70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F708E">
              <w:rPr>
                <w:rFonts w:ascii="Calibri" w:eastAsia="Times New Roman" w:hAnsi="Calibri" w:cs="Calibri"/>
                <w:color w:val="000000"/>
              </w:rPr>
              <w:t>Somma di Prezzo Di Vendita</w:t>
            </w:r>
          </w:p>
        </w:tc>
        <w:tc>
          <w:tcPr>
            <w:tcW w:w="4119" w:type="dxa"/>
            <w:tcBorders>
              <w:top w:val="single" w:sz="4" w:space="0" w:color="ABABAB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77718" w14:textId="77777777" w:rsidR="007F708E" w:rsidRPr="007F708E" w:rsidRDefault="007F708E" w:rsidP="007F70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F708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26" w:type="dxa"/>
            <w:tcBorders>
              <w:top w:val="single" w:sz="4" w:space="0" w:color="ABABAB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0ADC9" w14:textId="77777777" w:rsidR="007F708E" w:rsidRPr="007F708E" w:rsidRDefault="007F708E" w:rsidP="007F70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F708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78" w:type="dxa"/>
            <w:tcBorders>
              <w:top w:val="single" w:sz="4" w:space="0" w:color="ABABAB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7B83C" w14:textId="77777777" w:rsidR="007F708E" w:rsidRPr="007F708E" w:rsidRDefault="007F708E" w:rsidP="007F70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F708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58" w:type="dxa"/>
            <w:tcBorders>
              <w:top w:val="single" w:sz="4" w:space="0" w:color="ABABAB"/>
              <w:left w:val="single" w:sz="4" w:space="0" w:color="ABABAB"/>
              <w:bottom w:val="nil"/>
              <w:right w:val="single" w:sz="4" w:space="0" w:color="ABABAB"/>
            </w:tcBorders>
            <w:noWrap/>
            <w:vAlign w:val="bottom"/>
            <w:hideMark/>
          </w:tcPr>
          <w:p w14:paraId="7453A2D2" w14:textId="77777777" w:rsidR="007F708E" w:rsidRPr="007F708E" w:rsidRDefault="007F708E" w:rsidP="007F70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F708E">
              <w:rPr>
                <w:rFonts w:ascii="Calibri" w:eastAsia="Times New Roman" w:hAnsi="Calibri" w:cs="Calibri"/>
                <w:color w:val="000000"/>
              </w:rPr>
              <w:t xml:space="preserve"> Lavorazioni</w:t>
            </w:r>
          </w:p>
        </w:tc>
      </w:tr>
      <w:tr w:rsidR="007F708E" w:rsidRPr="007F708E" w14:paraId="496EA3E8" w14:textId="77777777" w:rsidTr="007F708E">
        <w:trPr>
          <w:trHeight w:val="300"/>
        </w:trPr>
        <w:tc>
          <w:tcPr>
            <w:tcW w:w="1957" w:type="dxa"/>
            <w:tcBorders>
              <w:top w:val="single" w:sz="4" w:space="0" w:color="auto"/>
              <w:left w:val="single" w:sz="8" w:space="0" w:color="auto"/>
              <w:bottom w:val="double" w:sz="6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04C90FA1" w14:textId="77777777" w:rsidR="007F708E" w:rsidRPr="007F708E" w:rsidRDefault="007F708E" w:rsidP="007F70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7F708E">
              <w:rPr>
                <w:rFonts w:ascii="Calibri" w:eastAsia="Times New Roman" w:hAnsi="Calibri" w:cs="Calibri"/>
                <w:b/>
                <w:bCs/>
                <w:color w:val="000000"/>
              </w:rPr>
              <w:t>cod.Art</w:t>
            </w:r>
            <w:proofErr w:type="spellEnd"/>
            <w:r w:rsidRPr="007F708E">
              <w:rPr>
                <w:rFonts w:ascii="Calibri" w:eastAsia="Times New Roman" w:hAnsi="Calibri" w:cs="Calibri"/>
                <w:b/>
                <w:bCs/>
                <w:color w:val="000000"/>
              </w:rPr>
              <w:t>.</w:t>
            </w:r>
          </w:p>
        </w:tc>
        <w:tc>
          <w:tcPr>
            <w:tcW w:w="4119" w:type="dxa"/>
            <w:tcBorders>
              <w:top w:val="single" w:sz="4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30694EFC" w14:textId="77777777" w:rsidR="007F708E" w:rsidRPr="007F708E" w:rsidRDefault="007F708E" w:rsidP="007F70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F708E">
              <w:rPr>
                <w:rFonts w:ascii="Calibri" w:eastAsia="Times New Roman" w:hAnsi="Calibri" w:cs="Calibri"/>
                <w:b/>
                <w:bCs/>
                <w:color w:val="000000"/>
              </w:rPr>
              <w:t>Descrizione</w:t>
            </w:r>
          </w:p>
        </w:tc>
        <w:tc>
          <w:tcPr>
            <w:tcW w:w="726" w:type="dxa"/>
            <w:tcBorders>
              <w:top w:val="single" w:sz="4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5307D590" w14:textId="77777777" w:rsidR="007F708E" w:rsidRPr="007F708E" w:rsidRDefault="007F708E" w:rsidP="007F70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7F708E">
              <w:rPr>
                <w:rFonts w:ascii="Calibri" w:eastAsia="Times New Roman" w:hAnsi="Calibri" w:cs="Calibri"/>
                <w:b/>
                <w:bCs/>
                <w:color w:val="000000"/>
              </w:rPr>
              <w:t>Q.ta'</w:t>
            </w:r>
            <w:proofErr w:type="spellEnd"/>
          </w:p>
        </w:tc>
        <w:tc>
          <w:tcPr>
            <w:tcW w:w="1278" w:type="dxa"/>
            <w:tcBorders>
              <w:top w:val="single" w:sz="4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6E98E21B" w14:textId="77777777" w:rsidR="007F708E" w:rsidRPr="007F708E" w:rsidRDefault="007F708E" w:rsidP="007F70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F708E">
              <w:rPr>
                <w:rFonts w:ascii="Calibri" w:eastAsia="Times New Roman" w:hAnsi="Calibri" w:cs="Calibri"/>
                <w:b/>
                <w:bCs/>
                <w:color w:val="000000"/>
              </w:rPr>
              <w:t>Colore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7A271C1E" w14:textId="77777777" w:rsidR="007F708E" w:rsidRPr="007F708E" w:rsidRDefault="007F708E" w:rsidP="007F708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7F708E">
              <w:rPr>
                <w:rFonts w:ascii="Calibri" w:eastAsia="Times New Roman" w:hAnsi="Calibri" w:cs="Calibri"/>
                <w:b/>
                <w:bCs/>
                <w:color w:val="000000"/>
              </w:rPr>
              <w:t>Verniciatura</w:t>
            </w:r>
          </w:p>
        </w:tc>
      </w:tr>
      <w:tr w:rsidR="007F708E" w:rsidRPr="007F708E" w14:paraId="03398A2B" w14:textId="77777777" w:rsidTr="007F708E">
        <w:trPr>
          <w:trHeight w:val="300"/>
        </w:trPr>
        <w:tc>
          <w:tcPr>
            <w:tcW w:w="1957" w:type="dxa"/>
            <w:tcBorders>
              <w:top w:val="single" w:sz="4" w:space="0" w:color="ABABAB"/>
              <w:left w:val="single" w:sz="4" w:space="0" w:color="ABABAB"/>
              <w:bottom w:val="single" w:sz="4" w:space="0" w:color="ABABAB"/>
              <w:right w:val="nil"/>
            </w:tcBorders>
            <w:noWrap/>
            <w:vAlign w:val="bottom"/>
            <w:hideMark/>
          </w:tcPr>
          <w:p w14:paraId="3492E29C" w14:textId="77777777" w:rsidR="007F708E" w:rsidRPr="007F708E" w:rsidRDefault="007F708E" w:rsidP="007F70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F708E">
              <w:rPr>
                <w:rFonts w:ascii="Calibri" w:eastAsia="Times New Roman" w:hAnsi="Calibri" w:cs="Calibri"/>
                <w:color w:val="000000"/>
              </w:rPr>
              <w:t>5600755201</w:t>
            </w:r>
          </w:p>
        </w:tc>
        <w:tc>
          <w:tcPr>
            <w:tcW w:w="4119" w:type="dxa"/>
            <w:tcBorders>
              <w:top w:val="single" w:sz="4" w:space="0" w:color="ABABAB"/>
              <w:left w:val="single" w:sz="4" w:space="0" w:color="ABABAB"/>
              <w:bottom w:val="single" w:sz="4" w:space="0" w:color="ABABAB"/>
              <w:right w:val="nil"/>
            </w:tcBorders>
            <w:noWrap/>
            <w:vAlign w:val="bottom"/>
            <w:hideMark/>
          </w:tcPr>
          <w:p w14:paraId="020C40A9" w14:textId="77777777" w:rsidR="007F708E" w:rsidRPr="007F708E" w:rsidRDefault="007F708E" w:rsidP="007F70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7F708E">
              <w:rPr>
                <w:rFonts w:ascii="Calibri" w:eastAsia="Times New Roman" w:hAnsi="Calibri" w:cs="Calibri"/>
                <w:color w:val="000000"/>
                <w:lang w:val="en-US"/>
              </w:rPr>
              <w:t xml:space="preserve">Mounting bracket valve group </w:t>
            </w:r>
            <w:proofErr w:type="spellStart"/>
            <w:r w:rsidRPr="007F708E">
              <w:rPr>
                <w:rFonts w:ascii="Calibri" w:eastAsia="Times New Roman" w:hAnsi="Calibri" w:cs="Calibri"/>
                <w:color w:val="000000"/>
                <w:lang w:val="en-US"/>
              </w:rPr>
              <w:t>thermoblock</w:t>
            </w:r>
            <w:proofErr w:type="spellEnd"/>
          </w:p>
        </w:tc>
        <w:tc>
          <w:tcPr>
            <w:tcW w:w="726" w:type="dxa"/>
            <w:tcBorders>
              <w:top w:val="single" w:sz="4" w:space="0" w:color="ABABAB"/>
              <w:left w:val="single" w:sz="4" w:space="0" w:color="ABABAB"/>
              <w:bottom w:val="single" w:sz="4" w:space="0" w:color="ABABAB"/>
              <w:right w:val="nil"/>
            </w:tcBorders>
            <w:noWrap/>
            <w:vAlign w:val="bottom"/>
            <w:hideMark/>
          </w:tcPr>
          <w:p w14:paraId="2B193989" w14:textId="77777777" w:rsidR="007F708E" w:rsidRPr="007F708E" w:rsidRDefault="007F708E" w:rsidP="007F70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7F708E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278" w:type="dxa"/>
            <w:tcBorders>
              <w:top w:val="single" w:sz="4" w:space="0" w:color="ABABAB"/>
              <w:left w:val="single" w:sz="4" w:space="0" w:color="ABABAB"/>
              <w:bottom w:val="single" w:sz="4" w:space="0" w:color="ABABAB"/>
              <w:right w:val="nil"/>
            </w:tcBorders>
            <w:noWrap/>
            <w:vAlign w:val="bottom"/>
            <w:hideMark/>
          </w:tcPr>
          <w:p w14:paraId="01C101B6" w14:textId="3988DFAF" w:rsidR="007F708E" w:rsidRPr="007F708E" w:rsidRDefault="007F708E" w:rsidP="007F70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F708E">
              <w:rPr>
                <w:rFonts w:ascii="Calibri" w:eastAsia="Times New Roman" w:hAnsi="Calibri" w:cs="Calibri"/>
                <w:color w:val="000000"/>
              </w:rPr>
              <w:t>P9005XLOP</w:t>
            </w:r>
          </w:p>
        </w:tc>
        <w:tc>
          <w:tcPr>
            <w:tcW w:w="1558" w:type="dxa"/>
            <w:tcBorders>
              <w:top w:val="single" w:sz="4" w:space="0" w:color="ABABAB"/>
              <w:left w:val="single" w:sz="4" w:space="0" w:color="ABABAB"/>
              <w:bottom w:val="single" w:sz="4" w:space="0" w:color="ABABAB"/>
              <w:right w:val="single" w:sz="4" w:space="0" w:color="ABABAB"/>
            </w:tcBorders>
            <w:noWrap/>
            <w:vAlign w:val="bottom"/>
            <w:hideMark/>
          </w:tcPr>
          <w:p w14:paraId="646B4B6D" w14:textId="77777777" w:rsidR="007F708E" w:rsidRPr="007F708E" w:rsidRDefault="007F708E" w:rsidP="007F70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F708E">
              <w:rPr>
                <w:rFonts w:ascii="Calibri" w:eastAsia="Times New Roman" w:hAnsi="Calibri" w:cs="Calibri"/>
                <w:color w:val="000000"/>
              </w:rPr>
              <w:t xml:space="preserve">               1,20 € </w:t>
            </w:r>
          </w:p>
        </w:tc>
      </w:tr>
    </w:tbl>
    <w:p w14:paraId="364DA7C2" w14:textId="57F7FA31" w:rsidR="00D77B1E" w:rsidRPr="00CF2A88" w:rsidRDefault="00CF2A88">
      <w:pPr>
        <w:rPr>
          <w:bCs/>
        </w:rPr>
      </w:pPr>
      <w:r w:rsidRPr="00CF2A88">
        <w:rPr>
          <w:bCs/>
        </w:rPr>
        <w:t>IMBALLO: NON COMPRESO E DA DEFINIRE</w:t>
      </w:r>
      <w:r>
        <w:rPr>
          <w:bCs/>
        </w:rPr>
        <w:t>.</w:t>
      </w:r>
    </w:p>
    <w:p w14:paraId="3FA13625" w14:textId="4B19C2A9" w:rsidR="0099680B" w:rsidRDefault="00BA60E8">
      <w:pPr>
        <w:rPr>
          <w:b/>
          <w:u w:val="single"/>
        </w:rPr>
      </w:pPr>
      <w:r>
        <w:rPr>
          <w:b/>
          <w:u w:val="single"/>
        </w:rPr>
        <w:t>ATTENZIONE : VARIAZIONI LOTTO DARANNO ORIGINE A REVISIONE PREZZI</w:t>
      </w:r>
    </w:p>
    <w:p w14:paraId="26A70ED2" w14:textId="77777777" w:rsidR="0099680B" w:rsidRDefault="00BA60E8">
      <w:pPr>
        <w:rPr>
          <w:b/>
          <w:u w:val="single"/>
        </w:rPr>
      </w:pPr>
      <w:r>
        <w:rPr>
          <w:b/>
          <w:u w:val="single"/>
        </w:rPr>
        <w:t>ATTENZIONE: VALIDITA’ PREZZI SETTE GIORNI</w:t>
      </w:r>
    </w:p>
    <w:tbl>
      <w:tblPr>
        <w:tblStyle w:val="Grigliatabella"/>
        <w:tblW w:w="10632" w:type="dxa"/>
        <w:tblInd w:w="-431" w:type="dxa"/>
        <w:tblLook w:val="04A0" w:firstRow="1" w:lastRow="0" w:firstColumn="1" w:lastColumn="0" w:noHBand="0" w:noVBand="1"/>
      </w:tblPr>
      <w:tblGrid>
        <w:gridCol w:w="993"/>
        <w:gridCol w:w="4536"/>
        <w:gridCol w:w="993"/>
        <w:gridCol w:w="1134"/>
        <w:gridCol w:w="1417"/>
        <w:gridCol w:w="1559"/>
      </w:tblGrid>
      <w:tr w:rsidR="0099680B" w14:paraId="69B587D6" w14:textId="77777777">
        <w:tc>
          <w:tcPr>
            <w:tcW w:w="993" w:type="dxa"/>
          </w:tcPr>
          <w:p w14:paraId="71F05EE9" w14:textId="77777777" w:rsidR="0099680B" w:rsidRDefault="00BA60E8">
            <w:pPr>
              <w:spacing w:after="0" w:line="240" w:lineRule="auto"/>
              <w:jc w:val="center"/>
              <w:rPr>
                <w:b/>
                <w:u w:val="single"/>
              </w:rPr>
            </w:pPr>
            <w:proofErr w:type="spellStart"/>
            <w:r>
              <w:rPr>
                <w:b/>
                <w:u w:val="single"/>
              </w:rPr>
              <w:t>Sel</w:t>
            </w:r>
            <w:proofErr w:type="spellEnd"/>
          </w:p>
        </w:tc>
        <w:tc>
          <w:tcPr>
            <w:tcW w:w="4536" w:type="dxa"/>
          </w:tcPr>
          <w:p w14:paraId="2D75FB92" w14:textId="77777777" w:rsidR="0099680B" w:rsidRDefault="00BA60E8">
            <w:pPr>
              <w:spacing w:after="0" w:line="240" w:lineRule="auto"/>
              <w:rPr>
                <w:b/>
                <w:u w:val="single"/>
              </w:rPr>
            </w:pPr>
            <w:r>
              <w:rPr>
                <w:b/>
                <w:u w:val="single"/>
              </w:rPr>
              <w:t>Aspetti Tecnici da verificare</w:t>
            </w:r>
          </w:p>
        </w:tc>
        <w:tc>
          <w:tcPr>
            <w:tcW w:w="993" w:type="dxa"/>
          </w:tcPr>
          <w:p w14:paraId="2240CB4F" w14:textId="77777777" w:rsidR="0099680B" w:rsidRDefault="00BA60E8">
            <w:pPr>
              <w:spacing w:after="0" w:line="240" w:lineRule="auto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si</w:t>
            </w:r>
          </w:p>
        </w:tc>
        <w:tc>
          <w:tcPr>
            <w:tcW w:w="1134" w:type="dxa"/>
          </w:tcPr>
          <w:p w14:paraId="2AC4632D" w14:textId="77777777" w:rsidR="0099680B" w:rsidRDefault="00BA60E8">
            <w:pPr>
              <w:spacing w:after="0" w:line="240" w:lineRule="auto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no</w:t>
            </w:r>
          </w:p>
        </w:tc>
        <w:tc>
          <w:tcPr>
            <w:tcW w:w="1417" w:type="dxa"/>
          </w:tcPr>
          <w:p w14:paraId="4B1D8825" w14:textId="77777777" w:rsidR="0099680B" w:rsidRDefault="00BA60E8">
            <w:pPr>
              <w:spacing w:after="0" w:line="240" w:lineRule="auto"/>
              <w:rPr>
                <w:b/>
                <w:u w:val="single"/>
              </w:rPr>
            </w:pPr>
            <w:r>
              <w:rPr>
                <w:b/>
                <w:u w:val="single"/>
              </w:rPr>
              <w:t>A Cura HVL</w:t>
            </w:r>
          </w:p>
        </w:tc>
        <w:tc>
          <w:tcPr>
            <w:tcW w:w="1559" w:type="dxa"/>
          </w:tcPr>
          <w:p w14:paraId="46FCC244" w14:textId="77777777" w:rsidR="0099680B" w:rsidRDefault="00BA60E8">
            <w:pPr>
              <w:spacing w:after="0" w:line="240" w:lineRule="auto"/>
              <w:rPr>
                <w:b/>
                <w:u w:val="single"/>
              </w:rPr>
            </w:pPr>
            <w:r>
              <w:rPr>
                <w:b/>
                <w:u w:val="single"/>
              </w:rPr>
              <w:t>A Cura Cliente</w:t>
            </w:r>
          </w:p>
        </w:tc>
      </w:tr>
      <w:tr w:rsidR="0099680B" w14:paraId="7F9061A9" w14:textId="77777777">
        <w:tc>
          <w:tcPr>
            <w:tcW w:w="993" w:type="dxa"/>
            <w:vAlign w:val="center"/>
          </w:tcPr>
          <w:p w14:paraId="7429147A" w14:textId="15EA3029" w:rsidR="0099680B" w:rsidRDefault="00773836">
            <w:pPr>
              <w:spacing w:after="0" w:line="240" w:lineRule="auto"/>
              <w:jc w:val="center"/>
            </w:pPr>
            <w:sdt>
              <w:sdtPr>
                <w:id w:val="16433048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708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4536" w:type="dxa"/>
          </w:tcPr>
          <w:p w14:paraId="67037033" w14:textId="77777777" w:rsidR="0099680B" w:rsidRDefault="00BA60E8">
            <w:pPr>
              <w:spacing w:after="0" w:line="240" w:lineRule="auto"/>
            </w:pPr>
            <w:r>
              <w:t xml:space="preserve">Specifiche qualità </w:t>
            </w:r>
          </w:p>
        </w:tc>
        <w:tc>
          <w:tcPr>
            <w:tcW w:w="993" w:type="dxa"/>
            <w:vAlign w:val="center"/>
          </w:tcPr>
          <w:p w14:paraId="09F43351" w14:textId="77777777" w:rsidR="0099680B" w:rsidRDefault="00773836">
            <w:pPr>
              <w:spacing w:after="0" w:line="240" w:lineRule="auto"/>
              <w:jc w:val="center"/>
            </w:pPr>
            <w:sdt>
              <w:sdtPr>
                <w:id w:val="-1889247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78615548" w14:textId="6CE42EEE" w:rsidR="0099680B" w:rsidRDefault="00773836">
            <w:pPr>
              <w:spacing w:after="0" w:line="240" w:lineRule="auto"/>
              <w:jc w:val="center"/>
            </w:pPr>
            <w:sdt>
              <w:sdtPr>
                <w:id w:val="229100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708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417" w:type="dxa"/>
            <w:vAlign w:val="center"/>
          </w:tcPr>
          <w:p w14:paraId="4911A776" w14:textId="77777777" w:rsidR="0099680B" w:rsidRDefault="00773836">
            <w:pPr>
              <w:spacing w:after="0" w:line="240" w:lineRule="auto"/>
              <w:jc w:val="center"/>
            </w:pPr>
            <w:sdt>
              <w:sdtPr>
                <w:id w:val="-155847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59" w:type="dxa"/>
            <w:vAlign w:val="center"/>
          </w:tcPr>
          <w:p w14:paraId="455240E5" w14:textId="77777777" w:rsidR="0099680B" w:rsidRDefault="00773836">
            <w:pPr>
              <w:spacing w:after="0" w:line="240" w:lineRule="auto"/>
              <w:jc w:val="center"/>
            </w:pPr>
            <w:sdt>
              <w:sdtPr>
                <w:id w:val="-1100325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99680B" w14:paraId="4F8F40A8" w14:textId="77777777">
        <w:tc>
          <w:tcPr>
            <w:tcW w:w="993" w:type="dxa"/>
            <w:vAlign w:val="center"/>
          </w:tcPr>
          <w:p w14:paraId="60FF93BE" w14:textId="26B7FD2B" w:rsidR="0099680B" w:rsidRDefault="00773836">
            <w:pPr>
              <w:spacing w:after="0" w:line="240" w:lineRule="auto"/>
              <w:jc w:val="center"/>
            </w:pPr>
            <w:sdt>
              <w:sdtPr>
                <w:id w:val="-16318590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708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4536" w:type="dxa"/>
            <w:vAlign w:val="center"/>
          </w:tcPr>
          <w:p w14:paraId="47D3C9E6" w14:textId="77777777" w:rsidR="0099680B" w:rsidRDefault="00BA60E8">
            <w:pPr>
              <w:spacing w:after="0" w:line="240" w:lineRule="auto"/>
            </w:pPr>
            <w:r>
              <w:t xml:space="preserve">Specifiche imballo </w:t>
            </w:r>
          </w:p>
        </w:tc>
        <w:tc>
          <w:tcPr>
            <w:tcW w:w="993" w:type="dxa"/>
            <w:vAlign w:val="center"/>
          </w:tcPr>
          <w:p w14:paraId="22F54949" w14:textId="77777777" w:rsidR="0099680B" w:rsidRDefault="00773836">
            <w:pPr>
              <w:spacing w:after="0" w:line="240" w:lineRule="auto"/>
              <w:jc w:val="center"/>
            </w:pPr>
            <w:sdt>
              <w:sdtPr>
                <w:id w:val="-1260902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370928FF" w14:textId="020A0EFB" w:rsidR="0099680B" w:rsidRDefault="00773836">
            <w:pPr>
              <w:spacing w:after="0" w:line="240" w:lineRule="auto"/>
              <w:jc w:val="center"/>
            </w:pPr>
            <w:sdt>
              <w:sdtPr>
                <w:id w:val="1546541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708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417" w:type="dxa"/>
            <w:vAlign w:val="center"/>
          </w:tcPr>
          <w:p w14:paraId="7576904E" w14:textId="77777777" w:rsidR="0099680B" w:rsidRDefault="00773836">
            <w:pPr>
              <w:spacing w:after="0" w:line="240" w:lineRule="auto"/>
              <w:jc w:val="center"/>
            </w:pPr>
            <w:sdt>
              <w:sdtPr>
                <w:id w:val="-738477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59" w:type="dxa"/>
            <w:vAlign w:val="center"/>
          </w:tcPr>
          <w:p w14:paraId="608B0016" w14:textId="77777777" w:rsidR="0099680B" w:rsidRDefault="00773836">
            <w:pPr>
              <w:spacing w:after="0" w:line="240" w:lineRule="auto"/>
              <w:jc w:val="center"/>
            </w:pPr>
            <w:sdt>
              <w:sdtPr>
                <w:id w:val="-216211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99680B" w14:paraId="0E801180" w14:textId="77777777">
        <w:tc>
          <w:tcPr>
            <w:tcW w:w="993" w:type="dxa"/>
          </w:tcPr>
          <w:p w14:paraId="45B03FC1" w14:textId="4C4AF281" w:rsidR="0099680B" w:rsidRDefault="00773836">
            <w:pPr>
              <w:spacing w:after="0" w:line="240" w:lineRule="auto"/>
              <w:jc w:val="center"/>
            </w:pPr>
            <w:sdt>
              <w:sdtPr>
                <w:id w:val="13280228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708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4536" w:type="dxa"/>
            <w:vAlign w:val="center"/>
          </w:tcPr>
          <w:p w14:paraId="158A96F9" w14:textId="77777777" w:rsidR="0099680B" w:rsidRDefault="00BA60E8">
            <w:pPr>
              <w:spacing w:after="0" w:line="240" w:lineRule="auto"/>
            </w:pPr>
            <w:r>
              <w:t xml:space="preserve">Informazioni cartiglio </w:t>
            </w:r>
          </w:p>
        </w:tc>
        <w:tc>
          <w:tcPr>
            <w:tcW w:w="993" w:type="dxa"/>
            <w:vAlign w:val="center"/>
          </w:tcPr>
          <w:p w14:paraId="00CE895B" w14:textId="77777777" w:rsidR="0099680B" w:rsidRDefault="00773836">
            <w:pPr>
              <w:spacing w:after="0" w:line="240" w:lineRule="auto"/>
              <w:jc w:val="center"/>
            </w:pPr>
            <w:sdt>
              <w:sdtPr>
                <w:id w:val="-151615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0E7812B2" w14:textId="5E333E31" w:rsidR="0099680B" w:rsidRDefault="00773836">
            <w:pPr>
              <w:spacing w:after="0" w:line="240" w:lineRule="auto"/>
              <w:jc w:val="center"/>
            </w:pPr>
            <w:sdt>
              <w:sdtPr>
                <w:id w:val="-217155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708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417" w:type="dxa"/>
            <w:vAlign w:val="center"/>
          </w:tcPr>
          <w:p w14:paraId="2F71F7B4" w14:textId="77777777" w:rsidR="0099680B" w:rsidRDefault="00773836">
            <w:pPr>
              <w:spacing w:after="0" w:line="240" w:lineRule="auto"/>
              <w:jc w:val="center"/>
            </w:pPr>
            <w:sdt>
              <w:sdtPr>
                <w:id w:val="-441297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59" w:type="dxa"/>
            <w:vAlign w:val="center"/>
          </w:tcPr>
          <w:p w14:paraId="42388CD8" w14:textId="77777777" w:rsidR="0099680B" w:rsidRDefault="00773836">
            <w:pPr>
              <w:spacing w:after="0" w:line="240" w:lineRule="auto"/>
              <w:jc w:val="center"/>
            </w:pPr>
            <w:sdt>
              <w:sdtPr>
                <w:id w:val="-236091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99680B" w14:paraId="62E00431" w14:textId="77777777">
        <w:tc>
          <w:tcPr>
            <w:tcW w:w="993" w:type="dxa"/>
          </w:tcPr>
          <w:p w14:paraId="622C212E" w14:textId="09985BC0" w:rsidR="0099680B" w:rsidRDefault="00773836">
            <w:pPr>
              <w:spacing w:after="0" w:line="240" w:lineRule="auto"/>
              <w:jc w:val="center"/>
            </w:pPr>
            <w:sdt>
              <w:sdtPr>
                <w:id w:val="-7169783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708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4536" w:type="dxa"/>
            <w:vAlign w:val="center"/>
          </w:tcPr>
          <w:p w14:paraId="5201DF11" w14:textId="77777777" w:rsidR="0099680B" w:rsidRDefault="00BA60E8">
            <w:pPr>
              <w:spacing w:after="0" w:line="240" w:lineRule="auto"/>
            </w:pPr>
            <w:r>
              <w:t>Problemi finitura superfici  interne e sottosquadri (sfumati)</w:t>
            </w:r>
          </w:p>
        </w:tc>
        <w:tc>
          <w:tcPr>
            <w:tcW w:w="993" w:type="dxa"/>
            <w:vAlign w:val="center"/>
          </w:tcPr>
          <w:p w14:paraId="2CD76498" w14:textId="77777777" w:rsidR="0099680B" w:rsidRDefault="00773836">
            <w:pPr>
              <w:spacing w:after="0" w:line="240" w:lineRule="auto"/>
              <w:jc w:val="center"/>
            </w:pPr>
            <w:sdt>
              <w:sdtPr>
                <w:id w:val="2075849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5E3AF7C1" w14:textId="49E2AAD7" w:rsidR="0099680B" w:rsidRDefault="00773836">
            <w:pPr>
              <w:spacing w:after="0" w:line="240" w:lineRule="auto"/>
              <w:jc w:val="center"/>
            </w:pPr>
            <w:sdt>
              <w:sdtPr>
                <w:id w:val="-18520996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708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417" w:type="dxa"/>
            <w:vAlign w:val="center"/>
          </w:tcPr>
          <w:p w14:paraId="173F8D78" w14:textId="77777777" w:rsidR="0099680B" w:rsidRDefault="00773836">
            <w:pPr>
              <w:spacing w:after="0" w:line="240" w:lineRule="auto"/>
              <w:jc w:val="center"/>
            </w:pPr>
            <w:sdt>
              <w:sdtPr>
                <w:id w:val="-1333072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59" w:type="dxa"/>
            <w:vAlign w:val="center"/>
          </w:tcPr>
          <w:p w14:paraId="7C22ECB6" w14:textId="77777777" w:rsidR="0099680B" w:rsidRDefault="00773836">
            <w:pPr>
              <w:spacing w:after="0" w:line="240" w:lineRule="auto"/>
              <w:jc w:val="center"/>
            </w:pPr>
            <w:sdt>
              <w:sdtPr>
                <w:id w:val="-1069572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99680B" w14:paraId="39DBDF6A" w14:textId="77777777">
        <w:tc>
          <w:tcPr>
            <w:tcW w:w="993" w:type="dxa"/>
          </w:tcPr>
          <w:p w14:paraId="470DB23A" w14:textId="0BD95480" w:rsidR="0099680B" w:rsidRDefault="00773836">
            <w:pPr>
              <w:spacing w:after="0" w:line="240" w:lineRule="auto"/>
              <w:jc w:val="center"/>
            </w:pPr>
            <w:sdt>
              <w:sdtPr>
                <w:id w:val="-13172528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708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4536" w:type="dxa"/>
            <w:vAlign w:val="center"/>
          </w:tcPr>
          <w:p w14:paraId="737B4085" w14:textId="77777777" w:rsidR="0099680B" w:rsidRDefault="00BA60E8">
            <w:pPr>
              <w:spacing w:after="0" w:line="240" w:lineRule="auto"/>
            </w:pPr>
            <w:r>
              <w:t>Applicazione protezioni</w:t>
            </w:r>
          </w:p>
        </w:tc>
        <w:tc>
          <w:tcPr>
            <w:tcW w:w="993" w:type="dxa"/>
            <w:vAlign w:val="center"/>
          </w:tcPr>
          <w:p w14:paraId="5A672C45" w14:textId="642105AB" w:rsidR="0099680B" w:rsidRDefault="00773836">
            <w:pPr>
              <w:spacing w:after="0" w:line="240" w:lineRule="auto"/>
              <w:jc w:val="center"/>
            </w:pPr>
            <w:sdt>
              <w:sdtPr>
                <w:id w:val="-999882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757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431A39F1" w14:textId="6EE16EEF" w:rsidR="0099680B" w:rsidRDefault="00773836">
            <w:pPr>
              <w:spacing w:after="0" w:line="240" w:lineRule="auto"/>
              <w:jc w:val="center"/>
            </w:pPr>
            <w:sdt>
              <w:sdtPr>
                <w:id w:val="-3907388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708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417" w:type="dxa"/>
            <w:vAlign w:val="center"/>
          </w:tcPr>
          <w:p w14:paraId="602DBB73" w14:textId="1C00D0C0" w:rsidR="0099680B" w:rsidRDefault="00773836">
            <w:pPr>
              <w:spacing w:after="0" w:line="240" w:lineRule="auto"/>
              <w:jc w:val="center"/>
            </w:pPr>
            <w:sdt>
              <w:sdtPr>
                <w:id w:val="-439994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757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59" w:type="dxa"/>
            <w:vAlign w:val="center"/>
          </w:tcPr>
          <w:p w14:paraId="557D1001" w14:textId="77777777" w:rsidR="0099680B" w:rsidRDefault="00773836">
            <w:pPr>
              <w:spacing w:after="0" w:line="240" w:lineRule="auto"/>
              <w:jc w:val="center"/>
            </w:pPr>
            <w:sdt>
              <w:sdtPr>
                <w:id w:val="-662782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99680B" w14:paraId="61A66D0F" w14:textId="77777777">
        <w:tc>
          <w:tcPr>
            <w:tcW w:w="993" w:type="dxa"/>
          </w:tcPr>
          <w:p w14:paraId="4316B24F" w14:textId="20C5179C" w:rsidR="0099680B" w:rsidRDefault="00773836">
            <w:pPr>
              <w:spacing w:after="0" w:line="240" w:lineRule="auto"/>
              <w:jc w:val="center"/>
            </w:pPr>
            <w:sdt>
              <w:sdtPr>
                <w:id w:val="-5695094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708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4536" w:type="dxa"/>
            <w:vAlign w:val="center"/>
          </w:tcPr>
          <w:p w14:paraId="58C36181" w14:textId="77777777" w:rsidR="0099680B" w:rsidRDefault="00BA60E8">
            <w:pPr>
              <w:spacing w:after="0" w:line="240" w:lineRule="auto"/>
            </w:pPr>
            <w:r>
              <w:t xml:space="preserve">Rimozione protezioni </w:t>
            </w:r>
          </w:p>
        </w:tc>
        <w:tc>
          <w:tcPr>
            <w:tcW w:w="993" w:type="dxa"/>
            <w:vAlign w:val="center"/>
          </w:tcPr>
          <w:p w14:paraId="5A8085C7" w14:textId="77777777" w:rsidR="0099680B" w:rsidRDefault="00773836">
            <w:pPr>
              <w:spacing w:after="0" w:line="240" w:lineRule="auto"/>
              <w:jc w:val="center"/>
            </w:pPr>
            <w:sdt>
              <w:sdtPr>
                <w:id w:val="-1438753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0F98FD0F" w14:textId="3CB99E9C" w:rsidR="0099680B" w:rsidRDefault="00773836">
            <w:pPr>
              <w:spacing w:after="0" w:line="240" w:lineRule="auto"/>
              <w:jc w:val="center"/>
            </w:pPr>
            <w:sdt>
              <w:sdtPr>
                <w:id w:val="1402794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708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417" w:type="dxa"/>
            <w:vAlign w:val="center"/>
          </w:tcPr>
          <w:p w14:paraId="7B30F326" w14:textId="77777777" w:rsidR="0099680B" w:rsidRDefault="00773836">
            <w:pPr>
              <w:spacing w:after="0" w:line="240" w:lineRule="auto"/>
              <w:jc w:val="center"/>
            </w:pPr>
            <w:sdt>
              <w:sdtPr>
                <w:id w:val="1975556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59" w:type="dxa"/>
            <w:vAlign w:val="center"/>
          </w:tcPr>
          <w:p w14:paraId="1FECFCAE" w14:textId="77777777" w:rsidR="0099680B" w:rsidRDefault="00773836">
            <w:pPr>
              <w:spacing w:after="0" w:line="240" w:lineRule="auto"/>
              <w:jc w:val="center"/>
            </w:pPr>
            <w:sdt>
              <w:sdtPr>
                <w:id w:val="-1484928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99680B" w14:paraId="6DA70AC6" w14:textId="77777777">
        <w:tc>
          <w:tcPr>
            <w:tcW w:w="993" w:type="dxa"/>
          </w:tcPr>
          <w:p w14:paraId="48B2CE16" w14:textId="77777777" w:rsidR="0099680B" w:rsidRDefault="00773836">
            <w:pPr>
              <w:spacing w:after="0" w:line="240" w:lineRule="auto"/>
              <w:jc w:val="center"/>
            </w:pPr>
            <w:sdt>
              <w:sdtPr>
                <w:id w:val="-380636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536" w:type="dxa"/>
            <w:vAlign w:val="center"/>
          </w:tcPr>
          <w:p w14:paraId="0E990294" w14:textId="77777777" w:rsidR="0099680B" w:rsidRDefault="00BA60E8">
            <w:pPr>
              <w:spacing w:after="0" w:line="240" w:lineRule="auto"/>
            </w:pPr>
            <w:r>
              <w:t>Modifiche punti di aggancio</w:t>
            </w:r>
          </w:p>
        </w:tc>
        <w:tc>
          <w:tcPr>
            <w:tcW w:w="993" w:type="dxa"/>
            <w:vAlign w:val="center"/>
          </w:tcPr>
          <w:p w14:paraId="1F04A06A" w14:textId="77777777" w:rsidR="0099680B" w:rsidRDefault="00773836">
            <w:pPr>
              <w:spacing w:after="0" w:line="240" w:lineRule="auto"/>
              <w:jc w:val="center"/>
            </w:pPr>
            <w:sdt>
              <w:sdtPr>
                <w:id w:val="1671674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0F8AC246" w14:textId="77777777" w:rsidR="0099680B" w:rsidRDefault="00773836">
            <w:pPr>
              <w:spacing w:after="0" w:line="240" w:lineRule="auto"/>
              <w:jc w:val="center"/>
            </w:pPr>
            <w:sdt>
              <w:sdtPr>
                <w:id w:val="-240796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17" w:type="dxa"/>
            <w:vAlign w:val="center"/>
          </w:tcPr>
          <w:p w14:paraId="594BC102" w14:textId="77777777" w:rsidR="0099680B" w:rsidRDefault="00773836">
            <w:pPr>
              <w:spacing w:after="0" w:line="240" w:lineRule="auto"/>
              <w:jc w:val="center"/>
            </w:pPr>
            <w:sdt>
              <w:sdtPr>
                <w:id w:val="6777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59" w:type="dxa"/>
            <w:vAlign w:val="center"/>
          </w:tcPr>
          <w:p w14:paraId="4A3851CD" w14:textId="77777777" w:rsidR="0099680B" w:rsidRDefault="00773836">
            <w:pPr>
              <w:spacing w:after="0" w:line="240" w:lineRule="auto"/>
              <w:jc w:val="center"/>
            </w:pPr>
            <w:sdt>
              <w:sdtPr>
                <w:id w:val="1336116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99680B" w14:paraId="7E316B1B" w14:textId="77777777">
        <w:tc>
          <w:tcPr>
            <w:tcW w:w="993" w:type="dxa"/>
          </w:tcPr>
          <w:p w14:paraId="3C553DF3" w14:textId="77777777" w:rsidR="0099680B" w:rsidRDefault="00773836">
            <w:pPr>
              <w:spacing w:after="0" w:line="240" w:lineRule="auto"/>
              <w:jc w:val="center"/>
            </w:pPr>
            <w:sdt>
              <w:sdtPr>
                <w:id w:val="240838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536" w:type="dxa"/>
            <w:vAlign w:val="center"/>
          </w:tcPr>
          <w:p w14:paraId="2D365C09" w14:textId="77777777" w:rsidR="0099680B" w:rsidRDefault="00BA60E8">
            <w:pPr>
              <w:spacing w:after="0" w:line="240" w:lineRule="auto"/>
            </w:pPr>
            <w:r>
              <w:t>Lavorazioni esterne previste ( vedi offerta )</w:t>
            </w:r>
          </w:p>
        </w:tc>
        <w:tc>
          <w:tcPr>
            <w:tcW w:w="993" w:type="dxa"/>
            <w:vAlign w:val="center"/>
          </w:tcPr>
          <w:p w14:paraId="1975870F" w14:textId="77777777" w:rsidR="0099680B" w:rsidRDefault="00773836">
            <w:pPr>
              <w:spacing w:after="0" w:line="240" w:lineRule="auto"/>
              <w:jc w:val="center"/>
            </w:pPr>
            <w:sdt>
              <w:sdtPr>
                <w:id w:val="1970318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34" w:type="dxa"/>
            <w:vAlign w:val="center"/>
          </w:tcPr>
          <w:p w14:paraId="4CCB105B" w14:textId="77777777" w:rsidR="0099680B" w:rsidRDefault="00773836">
            <w:pPr>
              <w:spacing w:after="0" w:line="240" w:lineRule="auto"/>
              <w:jc w:val="center"/>
            </w:pPr>
            <w:sdt>
              <w:sdtPr>
                <w:id w:val="-593634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417" w:type="dxa"/>
            <w:vAlign w:val="center"/>
          </w:tcPr>
          <w:p w14:paraId="253F5EF5" w14:textId="77777777" w:rsidR="0099680B" w:rsidRDefault="00773836">
            <w:pPr>
              <w:spacing w:after="0" w:line="240" w:lineRule="auto"/>
              <w:jc w:val="center"/>
            </w:pPr>
            <w:sdt>
              <w:sdtPr>
                <w:id w:val="-57321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559" w:type="dxa"/>
            <w:vAlign w:val="center"/>
          </w:tcPr>
          <w:p w14:paraId="0B2AA610" w14:textId="77777777" w:rsidR="0099680B" w:rsidRDefault="00773836">
            <w:pPr>
              <w:spacing w:after="0" w:line="240" w:lineRule="auto"/>
              <w:jc w:val="center"/>
            </w:pPr>
            <w:sdt>
              <w:sdtPr>
                <w:id w:val="2035068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60E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48E6ECF5" w14:textId="77777777" w:rsidR="0099680B" w:rsidRDefault="0099680B"/>
    <w:sectPr w:rsidR="0099680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134" w:bottom="1134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D803A" w14:textId="77777777" w:rsidR="002968B2" w:rsidRDefault="002968B2">
      <w:pPr>
        <w:spacing w:line="240" w:lineRule="auto"/>
      </w:pPr>
      <w:r>
        <w:separator/>
      </w:r>
    </w:p>
  </w:endnote>
  <w:endnote w:type="continuationSeparator" w:id="0">
    <w:p w14:paraId="7D98BFBC" w14:textId="77777777" w:rsidR="002968B2" w:rsidRDefault="002968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2A287" w14:textId="77777777" w:rsidR="0099680B" w:rsidRDefault="0099680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70" w:type="pct"/>
      <w:tblInd w:w="-639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30"/>
      <w:gridCol w:w="1909"/>
      <w:gridCol w:w="146"/>
      <w:gridCol w:w="2856"/>
      <w:gridCol w:w="146"/>
      <w:gridCol w:w="146"/>
      <w:gridCol w:w="2398"/>
      <w:gridCol w:w="146"/>
    </w:tblGrid>
    <w:tr w:rsidR="0099680B" w14:paraId="6CD2710A" w14:textId="77777777">
      <w:trPr>
        <w:trHeight w:val="315"/>
      </w:trPr>
      <w:tc>
        <w:tcPr>
          <w:tcW w:w="2642" w:type="pct"/>
          <w:gridSpan w:val="2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54510384" w14:textId="77777777" w:rsidR="0099680B" w:rsidRDefault="00BA60E8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12"/>
              <w:szCs w:val="12"/>
            </w:rPr>
          </w:pPr>
          <w:r>
            <w:rPr>
              <w:rFonts w:ascii="Arial" w:eastAsia="Times New Roman" w:hAnsi="Arial" w:cs="Arial"/>
              <w:b/>
              <w:bCs/>
              <w:sz w:val="12"/>
              <w:szCs w:val="12"/>
            </w:rPr>
            <w:t xml:space="preserve">Condizioni generali : </w:t>
          </w:r>
          <w:r>
            <w:rPr>
              <w:rFonts w:ascii="Arial" w:eastAsia="Times New Roman" w:hAnsi="Arial" w:cs="Arial"/>
              <w:b/>
              <w:bCs/>
              <w:sz w:val="16"/>
              <w:szCs w:val="16"/>
            </w:rPr>
            <w:t>Offerta da confermare dopo campionatura</w:t>
          </w:r>
        </w:p>
      </w:tc>
      <w:tc>
        <w:tcPr>
          <w:tcW w:w="71" w:type="pct"/>
          <w:tcBorders>
            <w:top w:val="nil"/>
            <w:left w:val="nil"/>
            <w:bottom w:val="nil"/>
            <w:right w:val="single" w:sz="8" w:space="0" w:color="000000"/>
          </w:tcBorders>
          <w:noWrap/>
          <w:vAlign w:val="bottom"/>
        </w:tcPr>
        <w:p w14:paraId="4300D377" w14:textId="77777777" w:rsidR="0099680B" w:rsidRDefault="0099680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</w:p>
      </w:tc>
      <w:tc>
        <w:tcPr>
          <w:tcW w:w="5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noWrap/>
          <w:vAlign w:val="bottom"/>
        </w:tcPr>
        <w:p w14:paraId="11BD6762" w14:textId="77777777" w:rsidR="0099680B" w:rsidRDefault="00BA60E8">
          <w:pPr>
            <w:spacing w:after="0" w:line="240" w:lineRule="auto"/>
            <w:rPr>
              <w:rFonts w:ascii="Calibri" w:eastAsia="Times New Roman" w:hAnsi="Calibri" w:cs="Times New Roman"/>
              <w:b/>
              <w:color w:val="000000"/>
              <w:sz w:val="18"/>
              <w:szCs w:val="18"/>
            </w:rPr>
          </w:pPr>
          <w:r>
            <w:rPr>
              <w:rFonts w:ascii="Calibri" w:eastAsia="Times New Roman" w:hAnsi="Calibri" w:cs="Times New Roman"/>
              <w:b/>
              <w:color w:val="000000"/>
              <w:sz w:val="18"/>
              <w:szCs w:val="18"/>
            </w:rPr>
            <w:t>Data Consegna Richiesta : Da definire</w:t>
          </w:r>
        </w:p>
      </w:tc>
      <w:tc>
        <w:tcPr>
          <w:tcW w:w="225" w:type="pct"/>
          <w:tcBorders>
            <w:top w:val="nil"/>
            <w:left w:val="single" w:sz="8" w:space="0" w:color="000000"/>
            <w:bottom w:val="nil"/>
            <w:right w:val="nil"/>
          </w:tcBorders>
          <w:noWrap/>
          <w:vAlign w:val="bottom"/>
        </w:tcPr>
        <w:p w14:paraId="2A33C457" w14:textId="77777777" w:rsidR="0099680B" w:rsidRDefault="0099680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</w:p>
      </w:tc>
      <w:tc>
        <w:tcPr>
          <w:tcW w:w="296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EFFF7C1" w14:textId="77777777" w:rsidR="0099680B" w:rsidRDefault="0099680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</w:p>
      </w:tc>
      <w:tc>
        <w:tcPr>
          <w:tcW w:w="1193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5CD058CA" w14:textId="77777777" w:rsidR="0099680B" w:rsidRDefault="0099680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</w:p>
        <w:tbl>
          <w:tblPr>
            <w:tblW w:w="0" w:type="auto"/>
            <w:tblCellSpacing w:w="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58"/>
          </w:tblGrid>
          <w:tr w:rsidR="0099680B" w14:paraId="3B5C3B0F" w14:textId="77777777">
            <w:trPr>
              <w:trHeight w:val="315"/>
              <w:tblCellSpacing w:w="0" w:type="dxa"/>
            </w:trPr>
            <w:tc>
              <w:tcPr>
                <w:tcW w:w="232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  <w:p w14:paraId="3FEB27A2" w14:textId="77777777" w:rsidR="0099680B" w:rsidRDefault="0099680B">
                <w:pPr>
                  <w:spacing w:after="0" w:line="240" w:lineRule="auto"/>
                  <w:rPr>
                    <w:rFonts w:ascii="Calibri" w:eastAsia="Times New Roman" w:hAnsi="Calibri" w:cs="Times New Roman"/>
                    <w:color w:val="000000"/>
                    <w:sz w:val="12"/>
                    <w:szCs w:val="12"/>
                  </w:rPr>
                </w:pPr>
              </w:p>
            </w:tc>
          </w:tr>
        </w:tbl>
        <w:p w14:paraId="5C5273AE" w14:textId="77777777" w:rsidR="0099680B" w:rsidRDefault="0099680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</w:p>
      </w:tc>
      <w:tc>
        <w:tcPr>
          <w:tcW w:w="71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22CD41E" w14:textId="77777777" w:rsidR="0099680B" w:rsidRDefault="0099680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</w:p>
      </w:tc>
    </w:tr>
    <w:tr w:rsidR="0099680B" w14:paraId="42B792A7" w14:textId="77777777">
      <w:trPr>
        <w:trHeight w:val="315"/>
      </w:trPr>
      <w:tc>
        <w:tcPr>
          <w:tcW w:w="1506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0478D48" w14:textId="77777777" w:rsidR="0099680B" w:rsidRDefault="00BA60E8">
          <w:pPr>
            <w:spacing w:after="0" w:line="240" w:lineRule="auto"/>
            <w:rPr>
              <w:rFonts w:ascii="Arial" w:eastAsia="Times New Roman" w:hAnsi="Arial" w:cs="Arial"/>
              <w:color w:val="000000"/>
              <w:sz w:val="12"/>
              <w:szCs w:val="12"/>
            </w:rPr>
          </w:pPr>
          <w:r>
            <w:rPr>
              <w:rFonts w:ascii="Arial" w:eastAsia="Times New Roman" w:hAnsi="Arial" w:cs="Arial"/>
              <w:color w:val="000000"/>
              <w:sz w:val="12"/>
              <w:szCs w:val="12"/>
            </w:rPr>
            <w:t>iva : esclusa</w:t>
          </w:r>
        </w:p>
      </w:tc>
      <w:tc>
        <w:tcPr>
          <w:tcW w:w="1136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3403FEB7" w14:textId="77777777" w:rsidR="0099680B" w:rsidRDefault="0099680B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</w:p>
      </w:tc>
      <w:tc>
        <w:tcPr>
          <w:tcW w:w="71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84F7A1D" w14:textId="77777777" w:rsidR="0099680B" w:rsidRDefault="0099680B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</w:p>
      </w:tc>
      <w:tc>
        <w:tcPr>
          <w:tcW w:w="502" w:type="pct"/>
          <w:tcBorders>
            <w:top w:val="single" w:sz="8" w:space="0" w:color="000000"/>
            <w:left w:val="nil"/>
            <w:bottom w:val="nil"/>
            <w:right w:val="nil"/>
          </w:tcBorders>
          <w:noWrap/>
          <w:vAlign w:val="bottom"/>
        </w:tcPr>
        <w:p w14:paraId="3C0C76E3" w14:textId="77777777" w:rsidR="0099680B" w:rsidRDefault="00BA60E8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  <w:r>
            <w:rPr>
              <w:rFonts w:ascii="Arial" w:eastAsia="Times New Roman" w:hAnsi="Arial" w:cs="Arial"/>
              <w:sz w:val="12"/>
              <w:szCs w:val="12"/>
            </w:rPr>
            <w:t>Casalmaggiore il 23/07/2022</w:t>
          </w:r>
        </w:p>
      </w:tc>
      <w:tc>
        <w:tcPr>
          <w:tcW w:w="522" w:type="pct"/>
          <w:gridSpan w:val="2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4539BFD3" w14:textId="77777777" w:rsidR="0099680B" w:rsidRDefault="0099680B">
          <w:pPr>
            <w:spacing w:after="0" w:line="240" w:lineRule="auto"/>
            <w:jc w:val="center"/>
            <w:rPr>
              <w:rFonts w:ascii="Arial" w:eastAsia="Times New Roman" w:hAnsi="Arial" w:cs="Arial"/>
              <w:sz w:val="12"/>
              <w:szCs w:val="12"/>
            </w:rPr>
          </w:pPr>
        </w:p>
      </w:tc>
      <w:tc>
        <w:tcPr>
          <w:tcW w:w="1193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5380E7EE" w14:textId="77777777" w:rsidR="0099680B" w:rsidRDefault="00BA60E8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  <w:r>
            <w:rPr>
              <w:rFonts w:ascii="Calibri" w:eastAsia="Times New Roman" w:hAnsi="Calibri" w:cs="Times New Roman"/>
              <w:color w:val="000000"/>
              <w:sz w:val="12"/>
              <w:szCs w:val="12"/>
            </w:rPr>
            <w:t>Daniele Ferretti</w:t>
          </w:r>
        </w:p>
      </w:tc>
      <w:tc>
        <w:tcPr>
          <w:tcW w:w="71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34E6CFB" w14:textId="77777777" w:rsidR="0099680B" w:rsidRDefault="0099680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</w:p>
      </w:tc>
    </w:tr>
    <w:tr w:rsidR="0099680B" w14:paraId="1068320E" w14:textId="77777777">
      <w:trPr>
        <w:trHeight w:val="300"/>
      </w:trPr>
      <w:tc>
        <w:tcPr>
          <w:tcW w:w="2642" w:type="pct"/>
          <w:gridSpan w:val="2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781F6B9" w14:textId="77777777" w:rsidR="0099680B" w:rsidRDefault="00BA60E8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  <w:r>
            <w:rPr>
              <w:rFonts w:ascii="Arial" w:eastAsia="Times New Roman" w:hAnsi="Arial" w:cs="Arial"/>
              <w:sz w:val="12"/>
              <w:szCs w:val="12"/>
            </w:rPr>
            <w:t>Imballo : Compreso su bancali o contenitori di fornitura del cliente</w:t>
          </w:r>
        </w:p>
      </w:tc>
      <w:tc>
        <w:tcPr>
          <w:tcW w:w="71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FE2D9D1" w14:textId="77777777" w:rsidR="0099680B" w:rsidRDefault="0099680B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</w:p>
      </w:tc>
      <w:tc>
        <w:tcPr>
          <w:tcW w:w="2217" w:type="pct"/>
          <w:gridSpan w:val="4"/>
          <w:tcBorders>
            <w:top w:val="nil"/>
            <w:left w:val="nil"/>
            <w:right w:val="nil"/>
          </w:tcBorders>
          <w:noWrap/>
          <w:vAlign w:val="bottom"/>
        </w:tcPr>
        <w:p w14:paraId="6CCB131F" w14:textId="77777777" w:rsidR="0099680B" w:rsidRDefault="00BA60E8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  <w:r>
            <w:rPr>
              <w:rFonts w:ascii="Calibri" w:eastAsia="Times New Roman" w:hAnsi="Calibri" w:cs="Times New Roman"/>
              <w:color w:val="000000"/>
              <w:sz w:val="12"/>
              <w:szCs w:val="12"/>
            </w:rPr>
            <w:t>daniele.ferretti@hvlcolor.it</w:t>
          </w:r>
        </w:p>
      </w:tc>
      <w:tc>
        <w:tcPr>
          <w:tcW w:w="71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45A97131" w14:textId="77777777" w:rsidR="0099680B" w:rsidRDefault="0099680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</w:p>
      </w:tc>
    </w:tr>
    <w:tr w:rsidR="0099680B" w14:paraId="403DF2BD" w14:textId="77777777">
      <w:trPr>
        <w:gridAfter w:val="6"/>
        <w:wAfter w:w="2358" w:type="pct"/>
        <w:trHeight w:val="315"/>
      </w:trPr>
      <w:tc>
        <w:tcPr>
          <w:tcW w:w="1506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085500FB" w14:textId="77777777" w:rsidR="0099680B" w:rsidRDefault="00BA60E8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  <w:r>
            <w:rPr>
              <w:rFonts w:ascii="Arial" w:eastAsia="Times New Roman" w:hAnsi="Arial" w:cs="Arial"/>
              <w:sz w:val="12"/>
              <w:szCs w:val="12"/>
            </w:rPr>
            <w:t>Trasporto : escluso</w:t>
          </w:r>
        </w:p>
      </w:tc>
      <w:tc>
        <w:tcPr>
          <w:tcW w:w="1136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40135202" w14:textId="77777777" w:rsidR="0099680B" w:rsidRDefault="0099680B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</w:p>
      </w:tc>
    </w:tr>
    <w:tr w:rsidR="0099680B" w14:paraId="503A7A8D" w14:textId="77777777">
      <w:trPr>
        <w:gridAfter w:val="6"/>
        <w:wAfter w:w="2358" w:type="pct"/>
        <w:trHeight w:val="300"/>
      </w:trPr>
      <w:tc>
        <w:tcPr>
          <w:tcW w:w="2642" w:type="pct"/>
          <w:gridSpan w:val="2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23961899" w14:textId="77777777" w:rsidR="0099680B" w:rsidRDefault="00BA60E8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  <w:r>
            <w:rPr>
              <w:rFonts w:ascii="Arial" w:eastAsia="Times New Roman" w:hAnsi="Arial" w:cs="Arial"/>
              <w:sz w:val="12"/>
              <w:szCs w:val="12"/>
            </w:rPr>
            <w:t>Colori : come da campione approvato</w:t>
          </w:r>
        </w:p>
      </w:tc>
    </w:tr>
    <w:tr w:rsidR="0099680B" w14:paraId="3E041AE3" w14:textId="77777777">
      <w:trPr>
        <w:gridAfter w:val="5"/>
        <w:wAfter w:w="2288" w:type="pct"/>
        <w:trHeight w:val="315"/>
      </w:trPr>
      <w:tc>
        <w:tcPr>
          <w:tcW w:w="1506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E7C4C4F" w14:textId="77777777" w:rsidR="0099680B" w:rsidRDefault="00BA60E8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  <w:r>
            <w:rPr>
              <w:rFonts w:ascii="Arial" w:eastAsia="Times New Roman" w:hAnsi="Arial" w:cs="Arial"/>
              <w:sz w:val="12"/>
              <w:szCs w:val="12"/>
            </w:rPr>
            <w:t xml:space="preserve">Pagamento:  </w:t>
          </w:r>
          <w:r>
            <w:rPr>
              <w:rFonts w:ascii="Arial" w:eastAsia="Times New Roman" w:hAnsi="Arial" w:cs="Arial"/>
              <w:b/>
              <w:i/>
              <w:sz w:val="12"/>
              <w:szCs w:val="12"/>
            </w:rPr>
            <w:t>Da Concordare</w:t>
          </w:r>
        </w:p>
      </w:tc>
      <w:tc>
        <w:tcPr>
          <w:tcW w:w="1136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318871C7" w14:textId="77777777" w:rsidR="0099680B" w:rsidRDefault="0099680B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</w:p>
      </w:tc>
      <w:tc>
        <w:tcPr>
          <w:tcW w:w="71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5A81BB87" w14:textId="77777777" w:rsidR="0099680B" w:rsidRDefault="0099680B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</w:p>
      </w:tc>
    </w:tr>
    <w:tr w:rsidR="0099680B" w14:paraId="6F140D43" w14:textId="77777777">
      <w:trPr>
        <w:gridAfter w:val="5"/>
        <w:wAfter w:w="2288" w:type="pct"/>
        <w:trHeight w:val="300"/>
      </w:trPr>
      <w:tc>
        <w:tcPr>
          <w:tcW w:w="2642" w:type="pct"/>
          <w:gridSpan w:val="2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3E883F12" w14:textId="77777777" w:rsidR="0099680B" w:rsidRDefault="00BA60E8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  <w:r>
            <w:rPr>
              <w:rFonts w:ascii="Arial" w:eastAsia="Times New Roman" w:hAnsi="Arial" w:cs="Arial"/>
              <w:sz w:val="12"/>
              <w:szCs w:val="12"/>
            </w:rPr>
            <w:t>Minimo fatturabile : euro 250,00 + iva</w:t>
          </w:r>
        </w:p>
      </w:tc>
      <w:tc>
        <w:tcPr>
          <w:tcW w:w="71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0BE86FC2" w14:textId="77777777" w:rsidR="0099680B" w:rsidRDefault="0099680B">
          <w:pPr>
            <w:spacing w:after="0" w:line="240" w:lineRule="auto"/>
            <w:rPr>
              <w:rFonts w:ascii="Arial" w:eastAsia="Times New Roman" w:hAnsi="Arial" w:cs="Arial"/>
              <w:sz w:val="12"/>
              <w:szCs w:val="12"/>
            </w:rPr>
          </w:pPr>
        </w:p>
      </w:tc>
    </w:tr>
    <w:tr w:rsidR="0099680B" w14:paraId="33B1388D" w14:textId="77777777">
      <w:trPr>
        <w:gridAfter w:val="5"/>
        <w:wAfter w:w="2288" w:type="pct"/>
        <w:trHeight w:val="330"/>
      </w:trPr>
      <w:tc>
        <w:tcPr>
          <w:tcW w:w="2642" w:type="pct"/>
          <w:gridSpan w:val="2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6F4DAE7C" w14:textId="77777777" w:rsidR="0099680B" w:rsidRDefault="00BA60E8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12"/>
              <w:szCs w:val="12"/>
            </w:rPr>
          </w:pPr>
          <w:r>
            <w:rPr>
              <w:rFonts w:ascii="Arial" w:eastAsia="Times New Roman" w:hAnsi="Arial" w:cs="Arial"/>
              <w:b/>
              <w:bCs/>
              <w:sz w:val="12"/>
              <w:szCs w:val="12"/>
            </w:rPr>
            <w:t>LOTTI : non frazionabili rispetto a quelli indicati a preventivo</w:t>
          </w:r>
        </w:p>
      </w:tc>
      <w:tc>
        <w:tcPr>
          <w:tcW w:w="71" w:type="pct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22BC1A9" w14:textId="77777777" w:rsidR="0099680B" w:rsidRDefault="0099680B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sz w:val="12"/>
              <w:szCs w:val="12"/>
            </w:rPr>
          </w:pPr>
        </w:p>
      </w:tc>
    </w:tr>
  </w:tbl>
  <w:p w14:paraId="30D34FFE" w14:textId="77777777" w:rsidR="0099680B" w:rsidRDefault="00BA60E8">
    <w:pPr>
      <w:pStyle w:val="Pidipagina"/>
      <w:ind w:left="-567"/>
      <w:jc w:val="both"/>
      <w:rPr>
        <w:b/>
        <w:sz w:val="16"/>
        <w:szCs w:val="16"/>
        <w:u w:val="single"/>
      </w:rPr>
    </w:pPr>
    <w:r>
      <w:rPr>
        <w:b/>
        <w:sz w:val="16"/>
        <w:szCs w:val="16"/>
        <w:u w:val="single"/>
      </w:rPr>
      <w:t>ATTENZIONE: RIMANENZE DI TINTE SPECIALI SU RICHIESTA SPECIFICA VERRANNO FATTURATE ENTRO 3 MESI DALL'ULTIMA FORNITURA .</w:t>
    </w:r>
  </w:p>
  <w:p w14:paraId="35B083CA" w14:textId="77777777" w:rsidR="0099680B" w:rsidRDefault="00BA60E8">
    <w:pPr>
      <w:pStyle w:val="Pidipagina"/>
      <w:ind w:left="-567"/>
      <w:jc w:val="both"/>
      <w:rPr>
        <w:b/>
        <w:sz w:val="16"/>
        <w:szCs w:val="16"/>
        <w:u w:val="single"/>
      </w:rPr>
    </w:pPr>
    <w:r>
      <w:rPr>
        <w:b/>
        <w:sz w:val="16"/>
        <w:szCs w:val="16"/>
        <w:u w:val="single"/>
      </w:rPr>
      <w:t>I prezzi in offerta   potranno subire variazioni in funzione del costo del materiale ( vernici ed imballi ) al momento dell'</w:t>
    </w:r>
    <w:proofErr w:type="spellStart"/>
    <w:r>
      <w:rPr>
        <w:b/>
        <w:sz w:val="16"/>
        <w:szCs w:val="16"/>
        <w:u w:val="single"/>
      </w:rPr>
      <w:t>ordine.Validità</w:t>
    </w:r>
    <w:proofErr w:type="spellEnd"/>
    <w:r>
      <w:rPr>
        <w:b/>
        <w:sz w:val="16"/>
        <w:szCs w:val="16"/>
        <w:u w:val="single"/>
      </w:rPr>
      <w:t xml:space="preserve"> offerta : 7 gg </w:t>
    </w:r>
  </w:p>
  <w:p w14:paraId="1748378C" w14:textId="77777777" w:rsidR="00790A17" w:rsidRDefault="00BA60E8" w:rsidP="00790A17">
    <w:pPr>
      <w:pStyle w:val="Pidipagina"/>
      <w:ind w:left="-567"/>
      <w:rPr>
        <w:sz w:val="16"/>
      </w:rPr>
    </w:pPr>
    <w:r>
      <w:rPr>
        <w:noProof/>
      </w:rPr>
      <w:drawing>
        <wp:inline distT="0" distB="0" distL="0" distR="0" wp14:anchorId="756F4B25" wp14:editId="49A2BEA8">
          <wp:extent cx="6120130" cy="256540"/>
          <wp:effectExtent l="0" t="0" r="0" b="0"/>
          <wp:docPr id="200393033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393033" name="Immagin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2565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 w:rsidR="00790A17" w:rsidRPr="00790A17">
      <w:rPr>
        <w:sz w:val="16"/>
      </w:rPr>
      <w:t xml:space="preserve"> </w:t>
    </w:r>
  </w:p>
  <w:p w14:paraId="7C46D036" w14:textId="46C1E3AD" w:rsidR="00790A17" w:rsidRDefault="00790A17" w:rsidP="00790A17">
    <w:pPr>
      <w:pStyle w:val="Pidipagina"/>
      <w:ind w:left="-567"/>
    </w:pPr>
    <w:r w:rsidRPr="00097450">
      <w:rPr>
        <w:sz w:val="16"/>
      </w:rPr>
      <w:t>R. 05.01</w:t>
    </w:r>
    <w:r>
      <w:rPr>
        <w:sz w:val="16"/>
      </w:rPr>
      <w:t xml:space="preserve"> </w:t>
    </w:r>
    <w:r w:rsidRPr="00097450">
      <w:rPr>
        <w:sz w:val="16"/>
      </w:rPr>
      <w:t>Rev. 02</w:t>
    </w:r>
    <w:r>
      <w:rPr>
        <w:sz w:val="16"/>
      </w:rPr>
      <w:t xml:space="preserve"> d</w:t>
    </w:r>
    <w:r w:rsidRPr="00097450">
      <w:rPr>
        <w:sz w:val="16"/>
      </w:rPr>
      <w:t>e</w:t>
    </w:r>
    <w:r>
      <w:rPr>
        <w:sz w:val="16"/>
      </w:rPr>
      <w:t xml:space="preserve">l </w:t>
    </w:r>
    <w:r w:rsidRPr="00097450">
      <w:rPr>
        <w:sz w:val="16"/>
      </w:rPr>
      <w:t>19/06/18</w:t>
    </w:r>
  </w:p>
  <w:p w14:paraId="4FBC9EEB" w14:textId="43AE94A3" w:rsidR="0099680B" w:rsidRDefault="0099680B">
    <w:pPr>
      <w:pStyle w:val="Pidipagina"/>
      <w:ind w:left="-56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05E79" w14:textId="77777777" w:rsidR="0099680B" w:rsidRDefault="0099680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B526F" w14:textId="77777777" w:rsidR="002968B2" w:rsidRDefault="002968B2">
      <w:pPr>
        <w:spacing w:after="0"/>
      </w:pPr>
      <w:r>
        <w:separator/>
      </w:r>
    </w:p>
  </w:footnote>
  <w:footnote w:type="continuationSeparator" w:id="0">
    <w:p w14:paraId="2785900C" w14:textId="77777777" w:rsidR="002968B2" w:rsidRDefault="002968B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85EC7" w14:textId="77777777" w:rsidR="0099680B" w:rsidRDefault="0099680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9BE4C" w14:textId="0DA62C97" w:rsidR="0099680B" w:rsidRPr="00790A17" w:rsidRDefault="00790A17" w:rsidP="00790A17">
    <w:pPr>
      <w:pStyle w:val="Intestazione"/>
    </w:pPr>
    <w:r w:rsidRPr="00C40ABB">
      <w:rPr>
        <w:noProof/>
      </w:rPr>
      <w:drawing>
        <wp:inline distT="0" distB="0" distL="0" distR="0" wp14:anchorId="3B094CBC" wp14:editId="4CE07995">
          <wp:extent cx="6120130" cy="786765"/>
          <wp:effectExtent l="0" t="0" r="0" b="0"/>
          <wp:docPr id="60648945" name="Immagine 1" descr="Immagine che contiene testo, Carattere, schermata, log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48945" name="Immagine 1" descr="Immagine che contiene testo, Carattere, schermata, logo&#10;&#10;Il contenuto generato dall'IA potrebbe non essere corret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7867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410A1" w14:textId="77777777" w:rsidR="0099680B" w:rsidRDefault="0099680B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BEF"/>
    <w:rsid w:val="00003ED4"/>
    <w:rsid w:val="000068EE"/>
    <w:rsid w:val="0001116C"/>
    <w:rsid w:val="00012AA8"/>
    <w:rsid w:val="00097450"/>
    <w:rsid w:val="000C5D4C"/>
    <w:rsid w:val="000D24D8"/>
    <w:rsid w:val="00132F07"/>
    <w:rsid w:val="0015513C"/>
    <w:rsid w:val="00161A77"/>
    <w:rsid w:val="00166BB0"/>
    <w:rsid w:val="00170DC1"/>
    <w:rsid w:val="00174B0A"/>
    <w:rsid w:val="0019123B"/>
    <w:rsid w:val="001A47F3"/>
    <w:rsid w:val="001D16BA"/>
    <w:rsid w:val="001D2903"/>
    <w:rsid w:val="001F0B56"/>
    <w:rsid w:val="00211546"/>
    <w:rsid w:val="0022213D"/>
    <w:rsid w:val="00225BFF"/>
    <w:rsid w:val="002328F9"/>
    <w:rsid w:val="002403DA"/>
    <w:rsid w:val="002473CA"/>
    <w:rsid w:val="00250A28"/>
    <w:rsid w:val="002968B2"/>
    <w:rsid w:val="0030358A"/>
    <w:rsid w:val="00387617"/>
    <w:rsid w:val="003B7B6D"/>
    <w:rsid w:val="003C4B6C"/>
    <w:rsid w:val="003D0FBD"/>
    <w:rsid w:val="003F5C3E"/>
    <w:rsid w:val="00403B68"/>
    <w:rsid w:val="00420DA7"/>
    <w:rsid w:val="00437DA8"/>
    <w:rsid w:val="00442F60"/>
    <w:rsid w:val="00472BC1"/>
    <w:rsid w:val="00480524"/>
    <w:rsid w:val="00482EAA"/>
    <w:rsid w:val="004B2354"/>
    <w:rsid w:val="004F5907"/>
    <w:rsid w:val="00503EFB"/>
    <w:rsid w:val="00523C05"/>
    <w:rsid w:val="005504F4"/>
    <w:rsid w:val="00575CEB"/>
    <w:rsid w:val="005F68CB"/>
    <w:rsid w:val="00666412"/>
    <w:rsid w:val="00667BEF"/>
    <w:rsid w:val="00682235"/>
    <w:rsid w:val="00682546"/>
    <w:rsid w:val="006B1250"/>
    <w:rsid w:val="006B4CBE"/>
    <w:rsid w:val="006C42F5"/>
    <w:rsid w:val="006C66A2"/>
    <w:rsid w:val="00716D55"/>
    <w:rsid w:val="007411D9"/>
    <w:rsid w:val="00773836"/>
    <w:rsid w:val="0077509E"/>
    <w:rsid w:val="00783765"/>
    <w:rsid w:val="007841AE"/>
    <w:rsid w:val="00790A17"/>
    <w:rsid w:val="007C178A"/>
    <w:rsid w:val="007E2854"/>
    <w:rsid w:val="007F1404"/>
    <w:rsid w:val="007F708E"/>
    <w:rsid w:val="00843D36"/>
    <w:rsid w:val="00851085"/>
    <w:rsid w:val="00851430"/>
    <w:rsid w:val="008A14BF"/>
    <w:rsid w:val="009004AC"/>
    <w:rsid w:val="00914D39"/>
    <w:rsid w:val="00926A5C"/>
    <w:rsid w:val="00937D24"/>
    <w:rsid w:val="00956F2D"/>
    <w:rsid w:val="009704E0"/>
    <w:rsid w:val="00973B12"/>
    <w:rsid w:val="00990D0E"/>
    <w:rsid w:val="0099680B"/>
    <w:rsid w:val="009D585F"/>
    <w:rsid w:val="009F49EC"/>
    <w:rsid w:val="009F69FC"/>
    <w:rsid w:val="00A125C1"/>
    <w:rsid w:val="00A20D6B"/>
    <w:rsid w:val="00A314FA"/>
    <w:rsid w:val="00A46401"/>
    <w:rsid w:val="00A467EA"/>
    <w:rsid w:val="00A565FE"/>
    <w:rsid w:val="00AB1084"/>
    <w:rsid w:val="00AC31FD"/>
    <w:rsid w:val="00AF21DA"/>
    <w:rsid w:val="00AF453B"/>
    <w:rsid w:val="00AF5871"/>
    <w:rsid w:val="00B319A2"/>
    <w:rsid w:val="00B62E29"/>
    <w:rsid w:val="00B74097"/>
    <w:rsid w:val="00BA29BC"/>
    <w:rsid w:val="00BA60E8"/>
    <w:rsid w:val="00BC03D4"/>
    <w:rsid w:val="00BD4DD9"/>
    <w:rsid w:val="00BE582F"/>
    <w:rsid w:val="00BF2364"/>
    <w:rsid w:val="00BF40BA"/>
    <w:rsid w:val="00C1672F"/>
    <w:rsid w:val="00C20EAF"/>
    <w:rsid w:val="00C23A0D"/>
    <w:rsid w:val="00C27A8E"/>
    <w:rsid w:val="00C427C7"/>
    <w:rsid w:val="00C56490"/>
    <w:rsid w:val="00CA1312"/>
    <w:rsid w:val="00CA707B"/>
    <w:rsid w:val="00CB754B"/>
    <w:rsid w:val="00CC3957"/>
    <w:rsid w:val="00CF2A88"/>
    <w:rsid w:val="00CF703F"/>
    <w:rsid w:val="00D20069"/>
    <w:rsid w:val="00D20F96"/>
    <w:rsid w:val="00D26CEB"/>
    <w:rsid w:val="00D26F39"/>
    <w:rsid w:val="00D77B1E"/>
    <w:rsid w:val="00DB5503"/>
    <w:rsid w:val="00DD09B7"/>
    <w:rsid w:val="00DF04A9"/>
    <w:rsid w:val="00E37038"/>
    <w:rsid w:val="00E66F57"/>
    <w:rsid w:val="00E82C9E"/>
    <w:rsid w:val="00EA61CD"/>
    <w:rsid w:val="00EB0A42"/>
    <w:rsid w:val="00EC580D"/>
    <w:rsid w:val="00F12519"/>
    <w:rsid w:val="00F579E0"/>
    <w:rsid w:val="00F57A65"/>
    <w:rsid w:val="00F6503A"/>
    <w:rsid w:val="00F764CA"/>
    <w:rsid w:val="00FA2407"/>
    <w:rsid w:val="00FA7C9C"/>
    <w:rsid w:val="00FB4DC4"/>
    <w:rsid w:val="00FD5895"/>
    <w:rsid w:val="00FE7571"/>
    <w:rsid w:val="5907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5D2ACA"/>
  <w15:docId w15:val="{12DF357D-1427-4C93-BF16-1B05EB310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819"/>
        <w:tab w:val="right" w:pos="9638"/>
      </w:tabs>
      <w:spacing w:after="0" w:line="240" w:lineRule="auto"/>
    </w:pPr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819"/>
        <w:tab w:val="right" w:pos="9638"/>
      </w:tabs>
      <w:spacing w:after="0" w:line="240" w:lineRule="auto"/>
    </w:pPr>
  </w:style>
  <w:style w:type="table" w:styleId="Grigliatabella">
    <w:name w:val="Table Grid"/>
    <w:basedOn w:val="Tabellanormale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5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tonio.olivieri\Documents\carta%20intestata%20hvl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F9CD72-882C-4E5C-9DEB-1FDC1B37A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intestata hvl</Template>
  <TotalTime>0</TotalTime>
  <Pages>1</Pages>
  <Words>157</Words>
  <Characters>899</Characters>
  <Application>Microsoft Office Word</Application>
  <DocSecurity>0</DocSecurity>
  <Lines>7</Lines>
  <Paragraphs>2</Paragraphs>
  <ScaleCrop>false</ScaleCrop>
  <Company>windows</Company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OLIVIERI Antonio</dc:creator>
  <cp:lastModifiedBy>FERRETTI Daniele</cp:lastModifiedBy>
  <cp:revision>5</cp:revision>
  <cp:lastPrinted>2024-11-05T15:20:00Z</cp:lastPrinted>
  <dcterms:created xsi:type="dcterms:W3CDTF">2026-01-07T14:01:00Z</dcterms:created>
  <dcterms:modified xsi:type="dcterms:W3CDTF">2026-01-07T14:07:00Z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F257139524EA492E9ABD5728BD67BF91_12</vt:lpwstr>
  </property>
</Properties>
</file>